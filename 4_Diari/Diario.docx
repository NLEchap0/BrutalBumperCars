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vAlign w:val="center"/>
          </w:tcPr>
          <w:p w14:paraId="59DD831D" w14:textId="508B1CBD" w:rsidR="005D6E86" w:rsidRPr="001D1B3C" w:rsidRDefault="00AF1AC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226AEB00" w14:textId="3E8E0AC7" w:rsidR="005D6E86" w:rsidRPr="001D1B3C" w:rsidRDefault="00AF1AC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07.09.2026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632B06" w:rsidRPr="001D1B3C" w14:paraId="5EC4B851" w14:textId="77777777" w:rsidTr="00AF1AC2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AF1AC2" w:rsidRPr="001D1B3C" w14:paraId="065DF962" w14:textId="77777777" w:rsidTr="00AF1AC2">
        <w:tc>
          <w:tcPr>
            <w:tcW w:w="1271" w:type="dxa"/>
          </w:tcPr>
          <w:p w14:paraId="353AF519" w14:textId="36C8E8EC" w:rsidR="00AF1AC2" w:rsidRPr="001D1B3C" w:rsidRDefault="00AF1AC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76C533B7" w14:textId="50AF972E" w:rsidR="00AF1AC2" w:rsidRPr="001D1B3C" w:rsidRDefault="007959C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Riflettuto sui requisiti e user story del gioco, creato i primi template per gantt e diario</w:t>
            </w:r>
          </w:p>
        </w:tc>
      </w:tr>
      <w:bookmarkEnd w:id="0"/>
      <w:bookmarkEnd w:id="1"/>
      <w:bookmarkEnd w:id="2"/>
      <w:tr w:rsidR="00AF1AC2" w:rsidRPr="001D1B3C" w14:paraId="3C376B8C" w14:textId="77777777" w:rsidTr="00AF1AC2">
        <w:tc>
          <w:tcPr>
            <w:tcW w:w="1271" w:type="dxa"/>
          </w:tcPr>
          <w:p w14:paraId="1ADC7417" w14:textId="28ABC36B" w:rsidR="00AF1AC2" w:rsidRPr="001D1B3C" w:rsidRDefault="00AF1AC2" w:rsidP="00B345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165E56DF" w14:textId="2A7A62F9" w:rsidR="00AF1AC2" w:rsidRPr="001D1B3C" w:rsidRDefault="007959C9" w:rsidP="00B345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Riflettuto sui requisiti e user story del gioco, iniziato scrittura documentazione e sincronizzazione progetto a GitLab.</w:t>
            </w:r>
          </w:p>
        </w:tc>
      </w:tr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632B06" w:rsidRPr="001D1B3C" w14:paraId="5257DD22" w14:textId="77777777" w:rsidTr="00AF1AC2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AF1AC2" w:rsidRPr="001D1B3C" w14:paraId="3C7EACD5" w14:textId="77777777" w:rsidTr="00AF1AC2">
        <w:tc>
          <w:tcPr>
            <w:tcW w:w="1276" w:type="dxa"/>
          </w:tcPr>
          <w:p w14:paraId="4D4E364A" w14:textId="77777777" w:rsidR="00AF1AC2" w:rsidRPr="001D1B3C" w:rsidRDefault="00AF1AC2" w:rsidP="00B345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4C859A56" w14:textId="3433C126" w:rsidR="00AF1AC2" w:rsidRPr="001D1B3C" w:rsidRDefault="007959C9" w:rsidP="00B345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F1AC2" w:rsidRPr="001D1B3C" w14:paraId="64CCA8ED" w14:textId="77777777" w:rsidTr="00AF1AC2">
        <w:tc>
          <w:tcPr>
            <w:tcW w:w="1276" w:type="dxa"/>
          </w:tcPr>
          <w:p w14:paraId="62B94E2E" w14:textId="77777777" w:rsidR="00AF1AC2" w:rsidRPr="001D1B3C" w:rsidRDefault="00AF1AC2" w:rsidP="00B345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79F91CA4" w14:textId="4085AEB7" w:rsidR="00AF1AC2" w:rsidRPr="001D1B3C" w:rsidRDefault="007959C9" w:rsidP="00B345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38C6923" w:rsidR="00632B06" w:rsidRPr="001D1B3C" w:rsidRDefault="007959C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34366A9" w:rsidR="00632B06" w:rsidRPr="001D1B3C" w:rsidRDefault="007959C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i requisiti e user story.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0C78F355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959C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66D2E2A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:showingPlcHdr/>
        <w15:color w:val="C0C0C0"/>
      </w:sdtPr>
      <w:sdtContent>
        <w:p w14:paraId="602661E2" w14:textId="77777777" w:rsidR="00872C0D" w:rsidRDefault="00872C0D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>Fare clic o toccare qui per immettere il testo.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77777777" w:rsidR="00624F63" w:rsidRPr="00872C0D" w:rsidRDefault="00624F6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</w:t>
          </w:r>
          <w:r w:rsidR="00E432E6">
            <w:rPr>
              <w:rStyle w:val="Testosegnaposto"/>
            </w:rPr>
            <w:t>t</w:t>
          </w:r>
          <w:r>
            <w:rPr>
              <w:rStyle w:val="Testosegnaposto"/>
            </w:rPr>
            <w:t>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42CB0AF3" w:rsidR="007F3060" w:rsidRDefault="00ED63D1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026FD45D" w14:textId="77777777" w:rsidR="007F3060" w:rsidRDefault="007F306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7F3060" w:rsidRPr="001D1B3C" w14:paraId="7401C456" w14:textId="77777777" w:rsidTr="00BA6E16">
        <w:trPr>
          <w:trHeight w:val="199"/>
        </w:trPr>
        <w:tc>
          <w:tcPr>
            <w:tcW w:w="1250" w:type="pct"/>
            <w:vAlign w:val="center"/>
          </w:tcPr>
          <w:p w14:paraId="726CFA4F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59CBA18F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7F3060" w:rsidRPr="001D1B3C" w14:paraId="12A80256" w14:textId="77777777" w:rsidTr="00BA6E16">
        <w:trPr>
          <w:trHeight w:val="196"/>
        </w:trPr>
        <w:tc>
          <w:tcPr>
            <w:tcW w:w="1250" w:type="pct"/>
            <w:vAlign w:val="center"/>
          </w:tcPr>
          <w:p w14:paraId="02D60BD6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6890B621" w14:textId="4CFB109A" w:rsidR="007F3060" w:rsidRPr="001D1B3C" w:rsidRDefault="007F3060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08.09.2026</w:t>
            </w:r>
          </w:p>
        </w:tc>
      </w:tr>
    </w:tbl>
    <w:p w14:paraId="526E4866" w14:textId="77777777" w:rsidR="007F3060" w:rsidRPr="001D1B3C" w:rsidRDefault="007F3060" w:rsidP="007F306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7F3060" w:rsidRPr="001D1B3C" w14:paraId="00C9DB7C" w14:textId="77777777" w:rsidTr="00BA6E16">
        <w:tc>
          <w:tcPr>
            <w:tcW w:w="9628" w:type="dxa"/>
            <w:gridSpan w:val="2"/>
            <w:shd w:val="clear" w:color="auto" w:fill="D9D9D9" w:themeFill="background1" w:themeFillShade="D9"/>
          </w:tcPr>
          <w:p w14:paraId="6BDC62DE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F3060" w:rsidRPr="001D1B3C" w14:paraId="3E09ABFB" w14:textId="77777777" w:rsidTr="00BA6E16">
        <w:tc>
          <w:tcPr>
            <w:tcW w:w="1271" w:type="dxa"/>
          </w:tcPr>
          <w:p w14:paraId="5AF5C8D6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22269AB4" w14:textId="01B8142D" w:rsidR="007F3060" w:rsidRPr="001D1B3C" w:rsidRDefault="00665EAE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Completamento raccolta e analisi requisiti</w:t>
            </w:r>
          </w:p>
        </w:tc>
      </w:tr>
      <w:tr w:rsidR="007F3060" w:rsidRPr="001D1B3C" w14:paraId="2A9F996C" w14:textId="77777777" w:rsidTr="00BA6E16">
        <w:tc>
          <w:tcPr>
            <w:tcW w:w="1271" w:type="dxa"/>
          </w:tcPr>
          <w:p w14:paraId="141785B1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6570920B" w14:textId="00C12C28" w:rsidR="007F3060" w:rsidRPr="001D1B3C" w:rsidRDefault="00665EAE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Completamento raccolta e analisi requisiti</w:t>
            </w:r>
          </w:p>
        </w:tc>
      </w:tr>
    </w:tbl>
    <w:p w14:paraId="47CD8D84" w14:textId="77777777" w:rsidR="007F3060" w:rsidRPr="001D1B3C" w:rsidRDefault="007F3060" w:rsidP="007F3060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7F3060" w:rsidRPr="001D1B3C" w14:paraId="205D46F5" w14:textId="77777777" w:rsidTr="00BA6E16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3BACD28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7F3060" w:rsidRPr="001D1B3C" w14:paraId="1A6F7E46" w14:textId="77777777" w:rsidTr="00BA6E16">
        <w:tc>
          <w:tcPr>
            <w:tcW w:w="1276" w:type="dxa"/>
          </w:tcPr>
          <w:p w14:paraId="3577ED29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54D214A9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7F3060" w:rsidRPr="001D1B3C" w14:paraId="4D23D50E" w14:textId="77777777" w:rsidTr="00BA6E16">
        <w:tc>
          <w:tcPr>
            <w:tcW w:w="1276" w:type="dxa"/>
          </w:tcPr>
          <w:p w14:paraId="424C05F7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798DB9F5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2B14709" w14:textId="77777777" w:rsidR="007F3060" w:rsidRPr="001D1B3C" w:rsidRDefault="007F3060" w:rsidP="007F306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3060" w:rsidRPr="001D1B3C" w14:paraId="758945E9" w14:textId="77777777" w:rsidTr="00BA6E16">
        <w:tc>
          <w:tcPr>
            <w:tcW w:w="9854" w:type="dxa"/>
            <w:shd w:val="clear" w:color="auto" w:fill="D9D9D9" w:themeFill="background1" w:themeFillShade="D9"/>
          </w:tcPr>
          <w:p w14:paraId="15FF1304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F3060" w:rsidRPr="001D1B3C" w14:paraId="307A4EA7" w14:textId="77777777" w:rsidTr="00BA6E16">
        <w:tc>
          <w:tcPr>
            <w:tcW w:w="9854" w:type="dxa"/>
          </w:tcPr>
          <w:p w14:paraId="2E4BE419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F281FA7" w14:textId="77777777" w:rsidR="007F3060" w:rsidRPr="001D1B3C" w:rsidRDefault="007F3060" w:rsidP="007F306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F3060" w:rsidRPr="001D1B3C" w14:paraId="0FBF2A4C" w14:textId="77777777" w:rsidTr="00BA6E16">
        <w:tc>
          <w:tcPr>
            <w:tcW w:w="9854" w:type="dxa"/>
            <w:shd w:val="clear" w:color="auto" w:fill="D9D9D9" w:themeFill="background1" w:themeFillShade="D9"/>
          </w:tcPr>
          <w:p w14:paraId="21533258" w14:textId="77777777" w:rsidR="007F3060" w:rsidRPr="001D1B3C" w:rsidRDefault="007F3060" w:rsidP="00BA6E1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F3060" w:rsidRPr="001D1B3C" w14:paraId="59B68549" w14:textId="77777777" w:rsidTr="00BA6E16">
        <w:tc>
          <w:tcPr>
            <w:tcW w:w="9854" w:type="dxa"/>
          </w:tcPr>
          <w:p w14:paraId="33C64E4C" w14:textId="2E67FC46" w:rsidR="007F3060" w:rsidRPr="001D1B3C" w:rsidRDefault="00665EAE" w:rsidP="00BA6E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e completare analisi dei mezzi, creare lo use case</w:t>
            </w:r>
            <w:r w:rsidR="001D2843">
              <w:rPr>
                <w:rFonts w:ascii="Arial" w:hAnsi="Arial" w:cs="Arial"/>
              </w:rPr>
              <w:t xml:space="preserve"> e schema ER</w:t>
            </w:r>
          </w:p>
        </w:tc>
      </w:tr>
    </w:tbl>
    <w:p w14:paraId="4A242CE4" w14:textId="77777777" w:rsidR="007F3060" w:rsidRPr="001D1B3C" w:rsidRDefault="007F3060" w:rsidP="007F3060">
      <w:pPr>
        <w:rPr>
          <w:rFonts w:ascii="Arial" w:hAnsi="Arial" w:cs="Arial"/>
        </w:rPr>
      </w:pPr>
    </w:p>
    <w:p w14:paraId="68DB0BD4" w14:textId="77777777" w:rsidR="007F3060" w:rsidRPr="001D1B3C" w:rsidRDefault="007F3060" w:rsidP="007F3060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3661BE86" w14:textId="77777777" w:rsidR="007F3060" w:rsidRPr="001D1B3C" w:rsidRDefault="007F3060" w:rsidP="007F3060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5ED6F3D8" w14:textId="77777777" w:rsidR="007F3060" w:rsidRDefault="007F3060" w:rsidP="007F3060">
      <w:pPr>
        <w:pStyle w:val="Nessunaspaziatura"/>
        <w:rPr>
          <w:rFonts w:ascii="Arial" w:hAnsi="Arial" w:cs="Arial"/>
          <w:b/>
          <w:bCs/>
        </w:rPr>
      </w:pPr>
    </w:p>
    <w:p w14:paraId="77558526" w14:textId="20CDEF85" w:rsidR="007F3060" w:rsidRDefault="00000000" w:rsidP="007F3060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627131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59F5">
            <w:rPr>
              <w:rFonts w:ascii="MS Gothic" w:eastAsia="MS Gothic" w:hAnsi="MS Gothic" w:cs="Segoe UI Symbol" w:hint="eastAsia"/>
            </w:rPr>
            <w:t>☐</w:t>
          </w:r>
        </w:sdtContent>
      </w:sdt>
      <w:r w:rsidR="007F3060" w:rsidRPr="3DB10A81">
        <w:rPr>
          <w:rFonts w:ascii="Arial" w:hAnsi="Arial" w:cs="Arial"/>
        </w:rPr>
        <w:t xml:space="preserve"> Nessuno</w:t>
      </w:r>
      <w:r w:rsidR="007F3060">
        <w:br/>
      </w:r>
      <w:sdt>
        <w:sdtPr>
          <w:rPr>
            <w:rFonts w:ascii="Segoe UI Symbol" w:hAnsi="Segoe UI Symbol" w:cs="Segoe UI Symbol"/>
          </w:rPr>
          <w:id w:val="18785792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843">
            <w:rPr>
              <w:rFonts w:ascii="MS Gothic" w:eastAsia="MS Gothic" w:hAnsi="MS Gothic" w:cs="Segoe UI Symbol" w:hint="eastAsia"/>
            </w:rPr>
            <w:t>☒</w:t>
          </w:r>
        </w:sdtContent>
      </w:sdt>
      <w:r w:rsidR="007F3060" w:rsidRPr="3DB10A81">
        <w:rPr>
          <w:rFonts w:ascii="Arial" w:hAnsi="Arial" w:cs="Arial"/>
        </w:rPr>
        <w:t xml:space="preserve"> Occasionale</w:t>
      </w:r>
      <w:r w:rsidR="007F3060">
        <w:br/>
      </w:r>
      <w:sdt>
        <w:sdtPr>
          <w:rPr>
            <w:rFonts w:ascii="Segoe UI Symbol" w:hAnsi="Segoe UI Symbol" w:cs="Segoe UI Symbol"/>
          </w:rPr>
          <w:id w:val="-16377187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3060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7F3060" w:rsidRPr="3DB10A81">
        <w:rPr>
          <w:rFonts w:ascii="Arial" w:hAnsi="Arial" w:cs="Arial"/>
        </w:rPr>
        <w:t xml:space="preserve"> Frequente</w:t>
      </w:r>
    </w:p>
    <w:p w14:paraId="26E20149" w14:textId="77777777" w:rsidR="007F3060" w:rsidRPr="00872C0D" w:rsidRDefault="007F3060" w:rsidP="007F3060">
      <w:pPr>
        <w:pStyle w:val="Nessunaspaziatura"/>
        <w:rPr>
          <w:rFonts w:ascii="Arial" w:hAnsi="Arial" w:cs="Arial"/>
        </w:rPr>
      </w:pPr>
    </w:p>
    <w:p w14:paraId="4758185F" w14:textId="1D272F00" w:rsidR="007F3060" w:rsidRDefault="007F3060" w:rsidP="007F3060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242159615"/>
          <w:placeholder>
            <w:docPart w:val="1CBF60CF0E11475D8F54CEAAE596C311"/>
          </w:placeholder>
        </w:sdtPr>
        <w:sdtContent>
          <w:r w:rsidR="00EC2606">
            <w:rPr>
              <w:rFonts w:ascii="Arial" w:hAnsi="Arial" w:cs="Arial"/>
            </w:rPr>
            <w:t>Gemini</w:t>
          </w:r>
        </w:sdtContent>
      </w:sdt>
    </w:p>
    <w:p w14:paraId="19ABDFF6" w14:textId="77777777" w:rsidR="007F3060" w:rsidRPr="00872C0D" w:rsidRDefault="007F3060" w:rsidP="007F3060">
      <w:pPr>
        <w:pStyle w:val="Nessunaspaziatura"/>
        <w:rPr>
          <w:rFonts w:ascii="Arial" w:hAnsi="Arial" w:cs="Arial"/>
        </w:rPr>
      </w:pPr>
    </w:p>
    <w:p w14:paraId="71BBA5F9" w14:textId="6A995B35" w:rsidR="007F3060" w:rsidRDefault="007F3060" w:rsidP="007F3060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3736279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742698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967010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8583532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84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860694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46DB37D8" w14:textId="77777777" w:rsidR="007F3060" w:rsidRPr="00872C0D" w:rsidRDefault="007F3060" w:rsidP="007F3060">
      <w:pPr>
        <w:pStyle w:val="Nessunaspaziatura"/>
        <w:rPr>
          <w:rFonts w:ascii="Arial" w:hAnsi="Arial" w:cs="Arial"/>
        </w:rPr>
      </w:pPr>
    </w:p>
    <w:p w14:paraId="62FA3302" w14:textId="77777777" w:rsidR="007F3060" w:rsidRDefault="007F3060" w:rsidP="007F3060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3383AFE4" w14:textId="77777777" w:rsidR="007F3060" w:rsidRDefault="007F3060" w:rsidP="007F3060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DFF8156" w14:textId="77777777" w:rsidR="007F3060" w:rsidRDefault="007F3060" w:rsidP="007F30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1782097444"/>
        <w:placeholder>
          <w:docPart w:val="078549E3A6C34AD59342C9F7BD1E35DA"/>
        </w:placeholder>
        <w15:color w:val="C0C0C0"/>
      </w:sdtPr>
      <w:sdtContent>
        <w:p w14:paraId="2E11B355" w14:textId="2BA70824" w:rsidR="007F3060" w:rsidRDefault="001D2843" w:rsidP="007F3060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Aitami a generare dei requesiti in base ai seguenti dati</w:t>
          </w:r>
        </w:p>
      </w:sdtContent>
    </w:sdt>
    <w:p w14:paraId="78199DB7" w14:textId="77777777" w:rsidR="007F3060" w:rsidRDefault="007F3060" w:rsidP="007F3060">
      <w:pPr>
        <w:pStyle w:val="Nessunaspaziatura"/>
        <w:rPr>
          <w:rFonts w:ascii="Arial" w:hAnsi="Arial" w:cs="Arial"/>
        </w:rPr>
      </w:pPr>
    </w:p>
    <w:p w14:paraId="09C46D85" w14:textId="77777777" w:rsidR="007F3060" w:rsidRPr="00872C0D" w:rsidRDefault="007F3060" w:rsidP="007F3060">
      <w:pPr>
        <w:pStyle w:val="Nessunaspaziatura"/>
        <w:rPr>
          <w:rFonts w:ascii="Arial" w:hAnsi="Arial" w:cs="Arial"/>
        </w:rPr>
      </w:pPr>
    </w:p>
    <w:p w14:paraId="4FAA3A7E" w14:textId="77777777" w:rsidR="007F3060" w:rsidRPr="00872C0D" w:rsidRDefault="007F3060" w:rsidP="007F3060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5092CFEF" w14:textId="77777777" w:rsidR="007F3060" w:rsidRDefault="007F3060" w:rsidP="007F3060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2B3FEDB3" w14:textId="77777777" w:rsidR="007F3060" w:rsidRDefault="007F3060" w:rsidP="007F30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-1336305233"/>
        <w:placeholder>
          <w:docPart w:val="FF8558DE245548E095C7EC16A4E3DB69"/>
        </w:placeholder>
        <w15:color w:val="C0C0C0"/>
      </w:sdtPr>
      <w:sdtContent>
        <w:p w14:paraId="4E8EB8C1" w14:textId="6DAB12D1" w:rsidR="007F3060" w:rsidRPr="00872C0D" w:rsidRDefault="001D2843" w:rsidP="007F3060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Delle idee di requisiti</w:t>
          </w:r>
        </w:p>
      </w:sdtContent>
    </w:sdt>
    <w:p w14:paraId="54529DF4" w14:textId="77777777" w:rsidR="007F3060" w:rsidRDefault="007F3060" w:rsidP="007F3060">
      <w:pPr>
        <w:pStyle w:val="Nessunaspaziatura"/>
        <w:rPr>
          <w:rFonts w:ascii="Arial" w:hAnsi="Arial" w:cs="Arial"/>
          <w:b/>
          <w:bCs/>
        </w:rPr>
      </w:pPr>
    </w:p>
    <w:p w14:paraId="00826B51" w14:textId="61FBA64A" w:rsidR="007F3060" w:rsidRDefault="007F3060" w:rsidP="007F3060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0026264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20634735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D284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2142765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164045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265BB574" w14:textId="77777777" w:rsidR="007F3060" w:rsidRDefault="007F3060" w:rsidP="007F3060">
      <w:pPr>
        <w:pStyle w:val="Nessunaspaziatura"/>
        <w:rPr>
          <w:rFonts w:ascii="Arial" w:hAnsi="Arial" w:cs="Arial"/>
        </w:rPr>
      </w:pPr>
    </w:p>
    <w:p w14:paraId="274CF15E" w14:textId="77777777" w:rsidR="007F3060" w:rsidRPr="00872C0D" w:rsidRDefault="007F3060" w:rsidP="007F3060">
      <w:pPr>
        <w:pStyle w:val="Nessunaspaziatura"/>
        <w:rPr>
          <w:rFonts w:ascii="Arial" w:hAnsi="Arial" w:cs="Arial"/>
        </w:rPr>
      </w:pPr>
    </w:p>
    <w:p w14:paraId="4DD47A67" w14:textId="77777777" w:rsidR="007F3060" w:rsidRPr="00872C0D" w:rsidRDefault="007F3060" w:rsidP="007F3060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6B689C0B" w14:textId="77777777" w:rsidR="007F3060" w:rsidRDefault="007F3060" w:rsidP="007F30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1223870042"/>
        <w:placeholder>
          <w:docPart w:val="FF8558DE245548E095C7EC16A4E3DB69"/>
        </w:placeholder>
        <w15:color w:val="C0C0C0"/>
      </w:sdtPr>
      <w:sdtContent>
        <w:p w14:paraId="27373341" w14:textId="583290FF" w:rsidR="007F3060" w:rsidRPr="001D1B3C" w:rsidRDefault="001D2843" w:rsidP="007F3060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Averi analizzato manualmente, incrementando il tempo necessario per concludere il lavoro</w:t>
          </w:r>
        </w:p>
      </w:sdtContent>
    </w:sdt>
    <w:p w14:paraId="620DB44E" w14:textId="76C84808" w:rsidR="009928A3" w:rsidRDefault="009928A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9928A3" w:rsidRPr="001D1B3C" w14:paraId="1164A0B2" w14:textId="77777777" w:rsidTr="009B6B8F">
        <w:trPr>
          <w:trHeight w:val="199"/>
        </w:trPr>
        <w:tc>
          <w:tcPr>
            <w:tcW w:w="1250" w:type="pct"/>
            <w:vAlign w:val="center"/>
          </w:tcPr>
          <w:p w14:paraId="0D25D225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7EFB7FD9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9928A3" w:rsidRPr="001D1B3C" w14:paraId="66E641CB" w14:textId="77777777" w:rsidTr="009B6B8F">
        <w:trPr>
          <w:trHeight w:val="196"/>
        </w:trPr>
        <w:tc>
          <w:tcPr>
            <w:tcW w:w="1250" w:type="pct"/>
            <w:vAlign w:val="center"/>
          </w:tcPr>
          <w:p w14:paraId="5C757FB0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22B07787" w14:textId="302DD59D" w:rsidR="009928A3" w:rsidRPr="001D1B3C" w:rsidRDefault="009928A3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09.09.2026</w:t>
            </w:r>
          </w:p>
        </w:tc>
      </w:tr>
    </w:tbl>
    <w:p w14:paraId="2A76FB17" w14:textId="77777777" w:rsidR="009928A3" w:rsidRPr="001D1B3C" w:rsidRDefault="009928A3" w:rsidP="009928A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9928A3" w:rsidRPr="001D1B3C" w14:paraId="4A5074E5" w14:textId="77777777" w:rsidTr="009B6B8F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18B5BE0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9928A3" w:rsidRPr="001D1B3C" w14:paraId="0E655848" w14:textId="77777777" w:rsidTr="009B6B8F">
        <w:tc>
          <w:tcPr>
            <w:tcW w:w="1271" w:type="dxa"/>
          </w:tcPr>
          <w:p w14:paraId="0BA14AD7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45C0BED2" w14:textId="25F7B908" w:rsidR="009928A3" w:rsidRPr="001D1B3C" w:rsidRDefault="00211E97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diagramma ER</w:t>
            </w:r>
          </w:p>
        </w:tc>
      </w:tr>
      <w:tr w:rsidR="009928A3" w:rsidRPr="001D1B3C" w14:paraId="00CD5CA8" w14:textId="77777777" w:rsidTr="009B6B8F">
        <w:tc>
          <w:tcPr>
            <w:tcW w:w="1271" w:type="dxa"/>
          </w:tcPr>
          <w:p w14:paraId="60F87B66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37A2EF91" w14:textId="78468F8E" w:rsidR="009928A3" w:rsidRPr="001D1B3C" w:rsidRDefault="00211E97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Completata la analisi del dominio nella documentazione, inizio ricerche riguardo Unity.</w:t>
            </w:r>
          </w:p>
        </w:tc>
      </w:tr>
    </w:tbl>
    <w:p w14:paraId="61683760" w14:textId="77777777" w:rsidR="009928A3" w:rsidRPr="001D1B3C" w:rsidRDefault="009928A3" w:rsidP="009928A3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9928A3" w:rsidRPr="001D1B3C" w14:paraId="76A1FF3D" w14:textId="77777777" w:rsidTr="009B6B8F">
        <w:tc>
          <w:tcPr>
            <w:tcW w:w="9628" w:type="dxa"/>
            <w:gridSpan w:val="2"/>
            <w:shd w:val="clear" w:color="auto" w:fill="D9D9D9" w:themeFill="background1" w:themeFillShade="D9"/>
          </w:tcPr>
          <w:p w14:paraId="76214D5E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9928A3" w:rsidRPr="001D1B3C" w14:paraId="5D6F5CA2" w14:textId="77777777" w:rsidTr="009B6B8F">
        <w:tc>
          <w:tcPr>
            <w:tcW w:w="1276" w:type="dxa"/>
          </w:tcPr>
          <w:p w14:paraId="3FC9BD2C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396B1E1F" w14:textId="259FD21E" w:rsidR="009928A3" w:rsidRPr="001D1B3C" w:rsidRDefault="00211E97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Indecisioni sulla struttura del DB e discorsi extracurricolari che anno portato via un po' di tempo</w:t>
            </w:r>
          </w:p>
        </w:tc>
      </w:tr>
      <w:tr w:rsidR="009928A3" w:rsidRPr="001D1B3C" w14:paraId="48151E32" w14:textId="77777777" w:rsidTr="009B6B8F">
        <w:tc>
          <w:tcPr>
            <w:tcW w:w="1276" w:type="dxa"/>
          </w:tcPr>
          <w:p w14:paraId="144196BC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334062A5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D343E3A" w14:textId="77777777" w:rsidR="009928A3" w:rsidRPr="001D1B3C" w:rsidRDefault="009928A3" w:rsidP="009928A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928A3" w:rsidRPr="001D1B3C" w14:paraId="38323668" w14:textId="77777777" w:rsidTr="009B6B8F">
        <w:tc>
          <w:tcPr>
            <w:tcW w:w="9854" w:type="dxa"/>
            <w:shd w:val="clear" w:color="auto" w:fill="D9D9D9" w:themeFill="background1" w:themeFillShade="D9"/>
          </w:tcPr>
          <w:p w14:paraId="08441DA7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9928A3" w:rsidRPr="001D1B3C" w14:paraId="27B64484" w14:textId="77777777" w:rsidTr="009B6B8F">
        <w:tc>
          <w:tcPr>
            <w:tcW w:w="9854" w:type="dxa"/>
          </w:tcPr>
          <w:p w14:paraId="795E0A18" w14:textId="44702819" w:rsidR="00211E97" w:rsidRPr="001D1B3C" w:rsidRDefault="00211E97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diagramma ER non è completo e lo use case non è stato iniziato, analisi dei mezzi non ancora completata.</w:t>
            </w:r>
          </w:p>
        </w:tc>
      </w:tr>
    </w:tbl>
    <w:p w14:paraId="166F30EE" w14:textId="77777777" w:rsidR="009928A3" w:rsidRPr="001D1B3C" w:rsidRDefault="009928A3" w:rsidP="009928A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928A3" w:rsidRPr="001D1B3C" w14:paraId="2FB7460E" w14:textId="77777777" w:rsidTr="009B6B8F">
        <w:tc>
          <w:tcPr>
            <w:tcW w:w="9854" w:type="dxa"/>
            <w:shd w:val="clear" w:color="auto" w:fill="D9D9D9" w:themeFill="background1" w:themeFillShade="D9"/>
          </w:tcPr>
          <w:p w14:paraId="42B4DE0C" w14:textId="77777777" w:rsidR="009928A3" w:rsidRPr="001D1B3C" w:rsidRDefault="009928A3" w:rsidP="009B6B8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9928A3" w:rsidRPr="001D1B3C" w14:paraId="26801CE2" w14:textId="77777777" w:rsidTr="009B6B8F">
        <w:tc>
          <w:tcPr>
            <w:tcW w:w="9854" w:type="dxa"/>
          </w:tcPr>
          <w:p w14:paraId="25075CCE" w14:textId="10ECD7EA" w:rsidR="009928A3" w:rsidRPr="001D1B3C" w:rsidRDefault="00211E97" w:rsidP="009B6B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Completamento fase analisi.</w:t>
            </w:r>
          </w:p>
        </w:tc>
      </w:tr>
    </w:tbl>
    <w:p w14:paraId="1BE0DFF9" w14:textId="77777777" w:rsidR="009928A3" w:rsidRPr="001D1B3C" w:rsidRDefault="009928A3" w:rsidP="009928A3">
      <w:pPr>
        <w:rPr>
          <w:rFonts w:ascii="Arial" w:hAnsi="Arial" w:cs="Arial"/>
        </w:rPr>
      </w:pPr>
    </w:p>
    <w:p w14:paraId="1CFD0D14" w14:textId="77777777" w:rsidR="009928A3" w:rsidRPr="001D1B3C" w:rsidRDefault="009928A3" w:rsidP="009928A3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32EB85E4" w14:textId="77777777" w:rsidR="009928A3" w:rsidRPr="001D1B3C" w:rsidRDefault="009928A3" w:rsidP="009928A3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107C5C90" w14:textId="77777777" w:rsidR="009928A3" w:rsidRDefault="009928A3" w:rsidP="009928A3">
      <w:pPr>
        <w:pStyle w:val="Nessunaspaziatura"/>
        <w:rPr>
          <w:rFonts w:ascii="Arial" w:hAnsi="Arial" w:cs="Arial"/>
          <w:b/>
          <w:bCs/>
        </w:rPr>
      </w:pPr>
    </w:p>
    <w:p w14:paraId="0DF7C6E6" w14:textId="78FE121B" w:rsidR="009928A3" w:rsidRDefault="00000000" w:rsidP="009928A3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14831569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28A3">
            <w:rPr>
              <w:rFonts w:ascii="MS Gothic" w:eastAsia="MS Gothic" w:hAnsi="MS Gothic" w:cs="Segoe UI Symbol" w:hint="eastAsia"/>
            </w:rPr>
            <w:t>☐</w:t>
          </w:r>
        </w:sdtContent>
      </w:sdt>
      <w:r w:rsidR="009928A3" w:rsidRPr="3DB10A81">
        <w:rPr>
          <w:rFonts w:ascii="Arial" w:hAnsi="Arial" w:cs="Arial"/>
        </w:rPr>
        <w:t xml:space="preserve"> Nessuno</w:t>
      </w:r>
      <w:r w:rsidR="009928A3">
        <w:br/>
      </w:r>
      <w:sdt>
        <w:sdtPr>
          <w:rPr>
            <w:rFonts w:ascii="Segoe UI Symbol" w:hAnsi="Segoe UI Symbol" w:cs="Segoe UI Symbol"/>
          </w:rPr>
          <w:id w:val="19850421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1E9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9928A3" w:rsidRPr="3DB10A81">
        <w:rPr>
          <w:rFonts w:ascii="Arial" w:hAnsi="Arial" w:cs="Arial"/>
        </w:rPr>
        <w:t xml:space="preserve"> Occasionale</w:t>
      </w:r>
      <w:r w:rsidR="009928A3">
        <w:br/>
      </w:r>
      <w:sdt>
        <w:sdtPr>
          <w:rPr>
            <w:rFonts w:ascii="Segoe UI Symbol" w:hAnsi="Segoe UI Symbol" w:cs="Segoe UI Symbol"/>
          </w:rPr>
          <w:id w:val="-17317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28A3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9928A3" w:rsidRPr="3DB10A81">
        <w:rPr>
          <w:rFonts w:ascii="Arial" w:hAnsi="Arial" w:cs="Arial"/>
        </w:rPr>
        <w:t xml:space="preserve"> Frequente</w:t>
      </w:r>
    </w:p>
    <w:p w14:paraId="75961D13" w14:textId="77777777" w:rsidR="009928A3" w:rsidRPr="00872C0D" w:rsidRDefault="009928A3" w:rsidP="009928A3">
      <w:pPr>
        <w:pStyle w:val="Nessunaspaziatura"/>
        <w:rPr>
          <w:rFonts w:ascii="Arial" w:hAnsi="Arial" w:cs="Arial"/>
        </w:rPr>
      </w:pPr>
    </w:p>
    <w:p w14:paraId="1AE65299" w14:textId="5B8D2550" w:rsidR="009928A3" w:rsidRDefault="009928A3" w:rsidP="009928A3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62095833"/>
          <w:placeholder>
            <w:docPart w:val="B5D3D17DB0E542DC9E74BBD77085F9ED"/>
          </w:placeholder>
        </w:sdtPr>
        <w:sdtContent>
          <w:r w:rsidR="00EC2606">
            <w:rPr>
              <w:rFonts w:ascii="Arial" w:hAnsi="Arial" w:cs="Arial"/>
            </w:rPr>
            <w:t>Gemini</w:t>
          </w:r>
        </w:sdtContent>
      </w:sdt>
    </w:p>
    <w:p w14:paraId="10FB7241" w14:textId="77777777" w:rsidR="009928A3" w:rsidRPr="00872C0D" w:rsidRDefault="009928A3" w:rsidP="009928A3">
      <w:pPr>
        <w:pStyle w:val="Nessunaspaziatura"/>
        <w:rPr>
          <w:rFonts w:ascii="Arial" w:hAnsi="Arial" w:cs="Arial"/>
        </w:rPr>
      </w:pPr>
    </w:p>
    <w:p w14:paraId="195AE3B5" w14:textId="3A715505" w:rsidR="009928A3" w:rsidRDefault="009928A3" w:rsidP="009928A3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9336416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1E9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3154100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1066364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14103761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1E9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14903246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4EDE6427" w14:textId="77777777" w:rsidR="009928A3" w:rsidRPr="00872C0D" w:rsidRDefault="009928A3" w:rsidP="009928A3">
      <w:pPr>
        <w:pStyle w:val="Nessunaspaziatura"/>
        <w:rPr>
          <w:rFonts w:ascii="Arial" w:hAnsi="Arial" w:cs="Arial"/>
        </w:rPr>
      </w:pPr>
    </w:p>
    <w:p w14:paraId="44B51E5C" w14:textId="77777777" w:rsidR="009928A3" w:rsidRDefault="009928A3" w:rsidP="009928A3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735A825D" w14:textId="77777777" w:rsidR="009928A3" w:rsidRDefault="009928A3" w:rsidP="009928A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72482CE8" w14:textId="77777777" w:rsidR="009928A3" w:rsidRDefault="009928A3" w:rsidP="009928A3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944154182"/>
        <w:placeholder>
          <w:docPart w:val="B64142DABCB24569930A6DA98684CC44"/>
        </w:placeholder>
        <w15:color w:val="C0C0C0"/>
      </w:sdtPr>
      <w:sdtContent>
        <w:p w14:paraId="55EFBBB0" w14:textId="35388CFB" w:rsidR="009928A3" w:rsidRDefault="00211E97" w:rsidP="009928A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Aiutami a migliorare questo testo per spiegare meglio i concetti.</w:t>
          </w:r>
        </w:p>
      </w:sdtContent>
    </w:sdt>
    <w:p w14:paraId="69002F11" w14:textId="77777777" w:rsidR="009928A3" w:rsidRDefault="009928A3" w:rsidP="009928A3">
      <w:pPr>
        <w:pStyle w:val="Nessunaspaziatura"/>
        <w:rPr>
          <w:rFonts w:ascii="Arial" w:hAnsi="Arial" w:cs="Arial"/>
        </w:rPr>
      </w:pPr>
    </w:p>
    <w:p w14:paraId="471AA11A" w14:textId="77777777" w:rsidR="009928A3" w:rsidRPr="00872C0D" w:rsidRDefault="009928A3" w:rsidP="009928A3">
      <w:pPr>
        <w:pStyle w:val="Nessunaspaziatura"/>
        <w:rPr>
          <w:rFonts w:ascii="Arial" w:hAnsi="Arial" w:cs="Arial"/>
        </w:rPr>
      </w:pPr>
    </w:p>
    <w:p w14:paraId="63A33AEF" w14:textId="77777777" w:rsidR="009928A3" w:rsidRPr="00872C0D" w:rsidRDefault="009928A3" w:rsidP="009928A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0818D086" w14:textId="77777777" w:rsidR="009928A3" w:rsidRDefault="009928A3" w:rsidP="009928A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3B045529" w14:textId="77777777" w:rsidR="009928A3" w:rsidRDefault="009928A3" w:rsidP="009928A3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-1812388688"/>
        <w:placeholder>
          <w:docPart w:val="CB2155D438D4499DA3A0F630FDE35D43"/>
        </w:placeholder>
        <w15:color w:val="C0C0C0"/>
      </w:sdtPr>
      <w:sdtContent>
        <w:p w14:paraId="3043CD61" w14:textId="12C3C19E" w:rsidR="009928A3" w:rsidRPr="00872C0D" w:rsidRDefault="00211E97" w:rsidP="009928A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Una base del contenuto dell’analisi del dominio.</w:t>
          </w:r>
        </w:p>
      </w:sdtContent>
    </w:sdt>
    <w:p w14:paraId="342AC0A8" w14:textId="77777777" w:rsidR="009928A3" w:rsidRDefault="009928A3" w:rsidP="009928A3">
      <w:pPr>
        <w:pStyle w:val="Nessunaspaziatura"/>
        <w:rPr>
          <w:rFonts w:ascii="Arial" w:hAnsi="Arial" w:cs="Arial"/>
          <w:b/>
          <w:bCs/>
        </w:rPr>
      </w:pPr>
    </w:p>
    <w:p w14:paraId="672DAC45" w14:textId="1A5843F7" w:rsidR="009928A3" w:rsidRDefault="009928A3" w:rsidP="009928A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251113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21450331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1E9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6047272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9508913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36B898" w14:textId="77777777" w:rsidR="009928A3" w:rsidRDefault="009928A3" w:rsidP="009928A3">
      <w:pPr>
        <w:pStyle w:val="Nessunaspaziatura"/>
        <w:rPr>
          <w:rFonts w:ascii="Arial" w:hAnsi="Arial" w:cs="Arial"/>
        </w:rPr>
      </w:pPr>
    </w:p>
    <w:p w14:paraId="74547DC6" w14:textId="77777777" w:rsidR="009928A3" w:rsidRPr="00872C0D" w:rsidRDefault="009928A3" w:rsidP="009928A3">
      <w:pPr>
        <w:pStyle w:val="Nessunaspaziatura"/>
        <w:rPr>
          <w:rFonts w:ascii="Arial" w:hAnsi="Arial" w:cs="Arial"/>
        </w:rPr>
      </w:pPr>
    </w:p>
    <w:p w14:paraId="686A1DF9" w14:textId="77777777" w:rsidR="009928A3" w:rsidRPr="00872C0D" w:rsidRDefault="009928A3" w:rsidP="009928A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4A0CBBD6" w14:textId="77777777" w:rsidR="009928A3" w:rsidRDefault="009928A3" w:rsidP="009928A3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1724553707"/>
        <w:placeholder>
          <w:docPart w:val="CB2155D438D4499DA3A0F630FDE35D43"/>
        </w:placeholder>
        <w15:color w:val="C0C0C0"/>
      </w:sdtPr>
      <w:sdtContent>
        <w:p w14:paraId="658EED89" w14:textId="0F1F9068" w:rsidR="009928A3" w:rsidRPr="001D1B3C" w:rsidRDefault="00211E97" w:rsidP="009928A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Ricerca più approfondita e dispendiosa a livello di tempo per spiegare il concetto.</w:t>
          </w:r>
        </w:p>
      </w:sdtContent>
    </w:sdt>
    <w:p w14:paraId="7C805676" w14:textId="6B1F1487" w:rsidR="008E35B8" w:rsidRDefault="008E35B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8E35B8" w:rsidRPr="001D1B3C" w14:paraId="6848C0F7" w14:textId="77777777" w:rsidTr="00AF38FB">
        <w:trPr>
          <w:trHeight w:val="199"/>
        </w:trPr>
        <w:tc>
          <w:tcPr>
            <w:tcW w:w="1250" w:type="pct"/>
            <w:vAlign w:val="center"/>
          </w:tcPr>
          <w:p w14:paraId="7BAB4A7C" w14:textId="77777777" w:rsidR="008E35B8" w:rsidRPr="001D1B3C" w:rsidRDefault="008E35B8" w:rsidP="00AF38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75556676" w14:textId="77777777" w:rsidR="008E35B8" w:rsidRPr="001D1B3C" w:rsidRDefault="008E35B8" w:rsidP="00AF3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8E35B8" w:rsidRPr="001D1B3C" w14:paraId="7AEBB162" w14:textId="77777777" w:rsidTr="00AF38FB">
        <w:trPr>
          <w:trHeight w:val="196"/>
        </w:trPr>
        <w:tc>
          <w:tcPr>
            <w:tcW w:w="1250" w:type="pct"/>
            <w:vAlign w:val="center"/>
          </w:tcPr>
          <w:p w14:paraId="4A1FA690" w14:textId="77777777" w:rsidR="008E35B8" w:rsidRPr="001D1B3C" w:rsidRDefault="008E35B8" w:rsidP="00AF38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3B45AC31" w14:textId="4F0975FA" w:rsidR="008E35B8" w:rsidRPr="001D1B3C" w:rsidRDefault="008E35B8" w:rsidP="00AF3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11.09.2026</w:t>
            </w:r>
          </w:p>
        </w:tc>
      </w:tr>
    </w:tbl>
    <w:p w14:paraId="3F00F7C9" w14:textId="77777777" w:rsidR="008E35B8" w:rsidRPr="001D1B3C" w:rsidRDefault="008E35B8" w:rsidP="008E35B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8E35B8" w:rsidRPr="001D1B3C" w14:paraId="4F8369F1" w14:textId="77777777" w:rsidTr="00AF38F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32EA52D" w14:textId="77777777" w:rsidR="008E35B8" w:rsidRPr="001D1B3C" w:rsidRDefault="008E35B8" w:rsidP="00AF38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123F83" w:rsidRPr="001D1B3C" w14:paraId="1A2DC4FD" w14:textId="77777777" w:rsidTr="00AF38FB">
        <w:tc>
          <w:tcPr>
            <w:tcW w:w="1271" w:type="dxa"/>
          </w:tcPr>
          <w:p w14:paraId="7F841E09" w14:textId="77777777" w:rsidR="00123F83" w:rsidRPr="001D1B3C" w:rsidRDefault="00123F83" w:rsidP="00123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0A813729" w14:textId="25B540AC" w:rsidR="00123F83" w:rsidRPr="001D1B3C" w:rsidRDefault="00123F83" w:rsidP="00123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Creato diagramma ER e modifiche strutturali gantt</w:t>
            </w:r>
          </w:p>
        </w:tc>
      </w:tr>
      <w:tr w:rsidR="00123F83" w:rsidRPr="001D1B3C" w14:paraId="58456D86" w14:textId="77777777" w:rsidTr="00AF38FB">
        <w:tc>
          <w:tcPr>
            <w:tcW w:w="1271" w:type="dxa"/>
          </w:tcPr>
          <w:p w14:paraId="68EACE03" w14:textId="77777777" w:rsidR="00123F83" w:rsidRPr="001D1B3C" w:rsidRDefault="00123F83" w:rsidP="00123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12EE3A76" w14:textId="5D6B2599" w:rsidR="00123F83" w:rsidRPr="001D1B3C" w:rsidRDefault="00123F83" w:rsidP="00123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Completato analisi dei del dominio e dei mezzi.</w:t>
            </w:r>
          </w:p>
        </w:tc>
      </w:tr>
    </w:tbl>
    <w:p w14:paraId="7A879168" w14:textId="77777777" w:rsidR="008E35B8" w:rsidRPr="001D1B3C" w:rsidRDefault="008E35B8" w:rsidP="008E35B8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8E35B8" w:rsidRPr="001D1B3C" w14:paraId="2AD4BF05" w14:textId="77777777" w:rsidTr="00AF38F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DE239EB" w14:textId="77777777" w:rsidR="008E35B8" w:rsidRPr="001D1B3C" w:rsidRDefault="008E35B8" w:rsidP="00AF38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8E35B8" w:rsidRPr="001D1B3C" w14:paraId="11133731" w14:textId="77777777" w:rsidTr="00AF38FB">
        <w:tc>
          <w:tcPr>
            <w:tcW w:w="1276" w:type="dxa"/>
          </w:tcPr>
          <w:p w14:paraId="3EB0E3B4" w14:textId="77777777" w:rsidR="008E35B8" w:rsidRPr="001D1B3C" w:rsidRDefault="008E35B8" w:rsidP="00AF3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231C55C5" w14:textId="5A195F3A" w:rsidR="008E35B8" w:rsidRPr="001D1B3C" w:rsidRDefault="00123F83" w:rsidP="00AF3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8E35B8" w:rsidRPr="001D1B3C" w14:paraId="15EC34B2" w14:textId="77777777" w:rsidTr="00AF38FB">
        <w:tc>
          <w:tcPr>
            <w:tcW w:w="1276" w:type="dxa"/>
          </w:tcPr>
          <w:p w14:paraId="2939175D" w14:textId="77777777" w:rsidR="008E35B8" w:rsidRPr="001D1B3C" w:rsidRDefault="008E35B8" w:rsidP="00AF3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0E4205FB" w14:textId="77777777" w:rsidR="008E35B8" w:rsidRPr="001D1B3C" w:rsidRDefault="008E35B8" w:rsidP="00AF3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1AE4138" w14:textId="77777777" w:rsidR="008E35B8" w:rsidRPr="001D1B3C" w:rsidRDefault="008E35B8" w:rsidP="008E35B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35B8" w:rsidRPr="001D1B3C" w14:paraId="2E187F68" w14:textId="77777777" w:rsidTr="00AF38FB">
        <w:tc>
          <w:tcPr>
            <w:tcW w:w="9854" w:type="dxa"/>
            <w:shd w:val="clear" w:color="auto" w:fill="D9D9D9" w:themeFill="background1" w:themeFillShade="D9"/>
          </w:tcPr>
          <w:p w14:paraId="3508CFCB" w14:textId="77777777" w:rsidR="008E35B8" w:rsidRPr="001D1B3C" w:rsidRDefault="008E35B8" w:rsidP="00AF38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E35B8" w:rsidRPr="001D1B3C" w14:paraId="31039CB3" w14:textId="77777777" w:rsidTr="00AF38FB">
        <w:tc>
          <w:tcPr>
            <w:tcW w:w="9854" w:type="dxa"/>
          </w:tcPr>
          <w:p w14:paraId="7CDC7864" w14:textId="7A75C50F" w:rsidR="008E35B8" w:rsidRPr="001D1B3C" w:rsidRDefault="00123F83" w:rsidP="00AF3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 non ancora iniziato</w:t>
            </w:r>
          </w:p>
        </w:tc>
      </w:tr>
    </w:tbl>
    <w:p w14:paraId="729F48FB" w14:textId="77777777" w:rsidR="008E35B8" w:rsidRPr="001D1B3C" w:rsidRDefault="008E35B8" w:rsidP="008E35B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E35B8" w:rsidRPr="001D1B3C" w14:paraId="4ADF8882" w14:textId="77777777" w:rsidTr="00AF38FB">
        <w:tc>
          <w:tcPr>
            <w:tcW w:w="9854" w:type="dxa"/>
            <w:shd w:val="clear" w:color="auto" w:fill="D9D9D9" w:themeFill="background1" w:themeFillShade="D9"/>
          </w:tcPr>
          <w:p w14:paraId="63BFA9BC" w14:textId="77777777" w:rsidR="008E35B8" w:rsidRPr="001D1B3C" w:rsidRDefault="008E35B8" w:rsidP="00AF38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E35B8" w:rsidRPr="001D1B3C" w14:paraId="0B47A77F" w14:textId="77777777" w:rsidTr="00AF38FB">
        <w:tc>
          <w:tcPr>
            <w:tcW w:w="9854" w:type="dxa"/>
          </w:tcPr>
          <w:p w14:paraId="7C84BCB0" w14:textId="5FBB99C4" w:rsidR="008E35B8" w:rsidRPr="001D1B3C" w:rsidRDefault="00123F83" w:rsidP="00AF3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Completamento use case e inizio progettazione</w:t>
            </w:r>
          </w:p>
        </w:tc>
      </w:tr>
    </w:tbl>
    <w:p w14:paraId="56F17AD8" w14:textId="77777777" w:rsidR="008E35B8" w:rsidRPr="001D1B3C" w:rsidRDefault="008E35B8" w:rsidP="008E35B8">
      <w:pPr>
        <w:rPr>
          <w:rFonts w:ascii="Arial" w:hAnsi="Arial" w:cs="Arial"/>
        </w:rPr>
      </w:pPr>
    </w:p>
    <w:p w14:paraId="090283CB" w14:textId="77777777" w:rsidR="008E35B8" w:rsidRPr="001D1B3C" w:rsidRDefault="008E35B8" w:rsidP="008E35B8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4086B59F" w14:textId="77777777" w:rsidR="008E35B8" w:rsidRPr="001D1B3C" w:rsidRDefault="008E35B8" w:rsidP="008E35B8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0AF27B6B" w14:textId="77777777" w:rsidR="008E35B8" w:rsidRDefault="008E35B8" w:rsidP="008E35B8">
      <w:pPr>
        <w:pStyle w:val="Nessunaspaziatura"/>
        <w:rPr>
          <w:rFonts w:ascii="Arial" w:hAnsi="Arial" w:cs="Arial"/>
          <w:b/>
          <w:bCs/>
        </w:rPr>
      </w:pPr>
    </w:p>
    <w:p w14:paraId="13756581" w14:textId="77777777" w:rsidR="008E35B8" w:rsidRDefault="00000000" w:rsidP="008E35B8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0642171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35B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E35B8" w:rsidRPr="3DB10A81">
        <w:rPr>
          <w:rFonts w:ascii="Arial" w:hAnsi="Arial" w:cs="Arial"/>
        </w:rPr>
        <w:t xml:space="preserve"> Nessuno</w:t>
      </w:r>
      <w:r w:rsidR="008E35B8">
        <w:br/>
      </w:r>
      <w:sdt>
        <w:sdtPr>
          <w:rPr>
            <w:rFonts w:ascii="Segoe UI Symbol" w:hAnsi="Segoe UI Symbol" w:cs="Segoe UI Symbol"/>
          </w:rPr>
          <w:id w:val="-10624858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E35B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E35B8" w:rsidRPr="3DB10A81">
        <w:rPr>
          <w:rFonts w:ascii="Arial" w:hAnsi="Arial" w:cs="Arial"/>
        </w:rPr>
        <w:t xml:space="preserve"> Occasionale</w:t>
      </w:r>
      <w:r w:rsidR="008E35B8">
        <w:br/>
      </w:r>
      <w:sdt>
        <w:sdtPr>
          <w:rPr>
            <w:rFonts w:ascii="Segoe UI Symbol" w:hAnsi="Segoe UI Symbol" w:cs="Segoe UI Symbol"/>
          </w:rPr>
          <w:id w:val="-13683647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35B8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E35B8" w:rsidRPr="3DB10A81">
        <w:rPr>
          <w:rFonts w:ascii="Arial" w:hAnsi="Arial" w:cs="Arial"/>
        </w:rPr>
        <w:t xml:space="preserve"> Frequente</w:t>
      </w:r>
    </w:p>
    <w:p w14:paraId="19C3D118" w14:textId="77777777" w:rsidR="008E35B8" w:rsidRPr="00872C0D" w:rsidRDefault="008E35B8" w:rsidP="008E35B8">
      <w:pPr>
        <w:pStyle w:val="Nessunaspaziatura"/>
        <w:rPr>
          <w:rFonts w:ascii="Arial" w:hAnsi="Arial" w:cs="Arial"/>
        </w:rPr>
      </w:pPr>
    </w:p>
    <w:p w14:paraId="08394749" w14:textId="20D8C678" w:rsidR="008E35B8" w:rsidRDefault="008E35B8" w:rsidP="008E35B8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701911894"/>
          <w:placeholder>
            <w:docPart w:val="3205420654B042A293DDC5C0462DB8BB"/>
          </w:placeholder>
        </w:sdtPr>
        <w:sdtContent>
          <w:r w:rsidR="00EC2606">
            <w:rPr>
              <w:rFonts w:ascii="Arial" w:hAnsi="Arial" w:cs="Arial"/>
            </w:rPr>
            <w:t>ChatGPT, Gemini</w:t>
          </w:r>
        </w:sdtContent>
      </w:sdt>
    </w:p>
    <w:p w14:paraId="18706C86" w14:textId="77777777" w:rsidR="008E35B8" w:rsidRPr="00872C0D" w:rsidRDefault="008E35B8" w:rsidP="008E35B8">
      <w:pPr>
        <w:pStyle w:val="Nessunaspaziatura"/>
        <w:rPr>
          <w:rFonts w:ascii="Arial" w:hAnsi="Arial" w:cs="Arial"/>
        </w:rPr>
      </w:pPr>
    </w:p>
    <w:p w14:paraId="2C002294" w14:textId="77777777" w:rsidR="008E35B8" w:rsidRDefault="008E35B8" w:rsidP="008E35B8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45838044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1349759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46618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20299450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19222519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1C3B4FB3" w14:textId="77777777" w:rsidR="008E35B8" w:rsidRPr="00872C0D" w:rsidRDefault="008E35B8" w:rsidP="008E35B8">
      <w:pPr>
        <w:pStyle w:val="Nessunaspaziatura"/>
        <w:rPr>
          <w:rFonts w:ascii="Arial" w:hAnsi="Arial" w:cs="Arial"/>
        </w:rPr>
      </w:pPr>
    </w:p>
    <w:p w14:paraId="2A6D47E4" w14:textId="77777777" w:rsidR="008E35B8" w:rsidRDefault="008E35B8" w:rsidP="008E35B8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3D6BC2B4" w14:textId="77777777" w:rsidR="008E35B8" w:rsidRDefault="008E35B8" w:rsidP="008E35B8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A195B2A" w14:textId="77777777" w:rsidR="008E35B8" w:rsidRDefault="008E35B8" w:rsidP="008E35B8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652261323"/>
        <w:placeholder>
          <w:docPart w:val="2D4137CC3410442AA6FDE66233BB9826"/>
        </w:placeholder>
        <w15:color w:val="C0C0C0"/>
      </w:sdtPr>
      <w:sdtContent>
        <w:p w14:paraId="36E4AEDD" w14:textId="2F5D82C9" w:rsidR="008E35B8" w:rsidRDefault="00123F83" w:rsidP="00123F8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 p</w:t>
          </w:r>
          <w:r w:rsidRPr="00123F83">
            <w:rPr>
              <w:rFonts w:ascii="Arial" w:hAnsi="Arial" w:cs="Arial"/>
            </w:rPr>
            <w:t>uoi dirmi delle classiche impostazioni per un gioco di guida in stile br</w:t>
          </w:r>
          <w:r>
            <w:rPr>
              <w:rFonts w:ascii="Arial" w:hAnsi="Arial" w:cs="Arial"/>
            </w:rPr>
            <w:t xml:space="preserve">. </w:t>
          </w:r>
          <w:r>
            <w:rPr>
              <w:rFonts w:ascii="Arial" w:hAnsi="Arial" w:cs="Arial"/>
            </w:rPr>
            <w:br/>
            <w:t>Bryan: Spiegami Unity ed i suoi vantaggi.</w:t>
          </w:r>
        </w:p>
      </w:sdtContent>
    </w:sdt>
    <w:p w14:paraId="7E151B77" w14:textId="77777777" w:rsidR="008E35B8" w:rsidRPr="00872C0D" w:rsidRDefault="008E35B8" w:rsidP="008E35B8">
      <w:pPr>
        <w:pStyle w:val="Nessunaspaziatura"/>
        <w:rPr>
          <w:rFonts w:ascii="Arial" w:hAnsi="Arial" w:cs="Arial"/>
        </w:rPr>
      </w:pPr>
    </w:p>
    <w:p w14:paraId="0ACB9381" w14:textId="77777777" w:rsidR="008E35B8" w:rsidRPr="00872C0D" w:rsidRDefault="008E35B8" w:rsidP="008E35B8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3EE6654D" w14:textId="77777777" w:rsidR="008E35B8" w:rsidRDefault="008E35B8" w:rsidP="008E35B8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27C8FF9C" w14:textId="77777777" w:rsidR="008E35B8" w:rsidRDefault="008E35B8" w:rsidP="008E35B8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990598304"/>
        <w:placeholder>
          <w:docPart w:val="607F3FF7388E4923BFFA8DAF4796AEB1"/>
        </w:placeholder>
        <w15:color w:val="C0C0C0"/>
      </w:sdtPr>
      <w:sdtContent>
        <w:p w14:paraId="6502C5D5" w14:textId="1B9C7CE6" w:rsidR="008E35B8" w:rsidRPr="00872C0D" w:rsidRDefault="00123F83" w:rsidP="008E35B8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Una lista di varie impostazioni possibili, </w:t>
          </w:r>
        </w:p>
      </w:sdtContent>
    </w:sdt>
    <w:p w14:paraId="366C6521" w14:textId="77777777" w:rsidR="008E35B8" w:rsidRDefault="008E35B8" w:rsidP="008E35B8">
      <w:pPr>
        <w:pStyle w:val="Nessunaspaziatura"/>
        <w:rPr>
          <w:rFonts w:ascii="Arial" w:hAnsi="Arial" w:cs="Arial"/>
          <w:b/>
          <w:bCs/>
        </w:rPr>
      </w:pPr>
    </w:p>
    <w:p w14:paraId="77707A47" w14:textId="7C8DACCA" w:rsidR="008E35B8" w:rsidRDefault="008E35B8" w:rsidP="008E35B8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0439723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23F8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833874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23F8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2364442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23F8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90570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310FE716" w14:textId="77777777" w:rsidR="008E35B8" w:rsidRDefault="008E35B8" w:rsidP="008E35B8">
      <w:pPr>
        <w:pStyle w:val="Nessunaspaziatura"/>
        <w:rPr>
          <w:rFonts w:ascii="Arial" w:hAnsi="Arial" w:cs="Arial"/>
        </w:rPr>
      </w:pPr>
    </w:p>
    <w:p w14:paraId="4A21030B" w14:textId="77777777" w:rsidR="008E35B8" w:rsidRPr="00872C0D" w:rsidRDefault="008E35B8" w:rsidP="008E35B8">
      <w:pPr>
        <w:pStyle w:val="Nessunaspaziatura"/>
        <w:rPr>
          <w:rFonts w:ascii="Arial" w:hAnsi="Arial" w:cs="Arial"/>
        </w:rPr>
      </w:pPr>
    </w:p>
    <w:p w14:paraId="6F7EA4D8" w14:textId="77777777" w:rsidR="008E35B8" w:rsidRPr="00872C0D" w:rsidRDefault="008E35B8" w:rsidP="008E35B8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6886E93A" w14:textId="77777777" w:rsidR="008E35B8" w:rsidRDefault="008E35B8" w:rsidP="008E35B8">
      <w:pPr>
        <w:pStyle w:val="Nessunaspaziatura"/>
        <w:rPr>
          <w:rFonts w:ascii="Arial" w:hAnsi="Arial" w:cs="Arial"/>
        </w:rPr>
      </w:pPr>
    </w:p>
    <w:p w14:paraId="226379DA" w14:textId="30F3F776" w:rsidR="00EC2606" w:rsidRDefault="00123F83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Pensato in modo autonomo a delle possibili impostazioni</w:t>
      </w:r>
    </w:p>
    <w:p w14:paraId="1A692E5B" w14:textId="77777777" w:rsidR="00EC2606" w:rsidRDefault="00EC26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EC2606" w:rsidRPr="001D1B3C" w14:paraId="7CB9B4B8" w14:textId="77777777" w:rsidTr="00747DB8">
        <w:trPr>
          <w:trHeight w:val="199"/>
        </w:trPr>
        <w:tc>
          <w:tcPr>
            <w:tcW w:w="1250" w:type="pct"/>
            <w:vAlign w:val="center"/>
          </w:tcPr>
          <w:p w14:paraId="6E078157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30F9DDAB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EC2606" w:rsidRPr="001D1B3C" w14:paraId="2C3CB3F5" w14:textId="77777777" w:rsidTr="00747DB8">
        <w:trPr>
          <w:trHeight w:val="196"/>
        </w:trPr>
        <w:tc>
          <w:tcPr>
            <w:tcW w:w="1250" w:type="pct"/>
            <w:vAlign w:val="center"/>
          </w:tcPr>
          <w:p w14:paraId="7B57019C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53E5A6CC" w14:textId="6F4A9604" w:rsidR="00EC2606" w:rsidRPr="001D1B3C" w:rsidRDefault="00EC2606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14.09.2026</w:t>
            </w:r>
          </w:p>
        </w:tc>
      </w:tr>
    </w:tbl>
    <w:p w14:paraId="2FD07B4C" w14:textId="77777777" w:rsidR="00EC2606" w:rsidRPr="001D1B3C" w:rsidRDefault="00EC2606" w:rsidP="00EC26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EC2606" w:rsidRPr="001D1B3C" w14:paraId="4412A520" w14:textId="77777777" w:rsidTr="00747DB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6C16DC69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EC2606" w:rsidRPr="001D1B3C" w14:paraId="1D99949F" w14:textId="77777777" w:rsidTr="00747DB8">
        <w:tc>
          <w:tcPr>
            <w:tcW w:w="1271" w:type="dxa"/>
          </w:tcPr>
          <w:p w14:paraId="1A559591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6057A674" w14:textId="5C620BE4" w:rsidR="00EC2606" w:rsidRPr="001D1B3C" w:rsidRDefault="005D435D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Creato Diagramma ER e aggiornato gannt</w:t>
            </w:r>
          </w:p>
        </w:tc>
      </w:tr>
      <w:tr w:rsidR="00EC2606" w:rsidRPr="001D1B3C" w14:paraId="302E824C" w14:textId="77777777" w:rsidTr="00747DB8">
        <w:tc>
          <w:tcPr>
            <w:tcW w:w="1271" w:type="dxa"/>
          </w:tcPr>
          <w:p w14:paraId="27E7617E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7293EE6B" w14:textId="3969AFE5" w:rsidR="00EC2606" w:rsidRPr="001D1B3C" w:rsidRDefault="005D435D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 finito, Inizio creazione e documentazione mockup UI.</w:t>
            </w:r>
          </w:p>
        </w:tc>
      </w:tr>
    </w:tbl>
    <w:p w14:paraId="0349682B" w14:textId="77777777" w:rsidR="00EC2606" w:rsidRPr="001D1B3C" w:rsidRDefault="00EC2606" w:rsidP="00EC2606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EC2606" w:rsidRPr="001D1B3C" w14:paraId="2563DB7A" w14:textId="77777777" w:rsidTr="00747DB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22DE2D5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EC2606" w:rsidRPr="001D1B3C" w14:paraId="4C35A9FE" w14:textId="77777777" w:rsidTr="00747DB8">
        <w:tc>
          <w:tcPr>
            <w:tcW w:w="1276" w:type="dxa"/>
          </w:tcPr>
          <w:p w14:paraId="02E7967D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0984F19C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EC2606" w:rsidRPr="001D1B3C" w14:paraId="09452485" w14:textId="77777777" w:rsidTr="00747DB8">
        <w:tc>
          <w:tcPr>
            <w:tcW w:w="1276" w:type="dxa"/>
          </w:tcPr>
          <w:p w14:paraId="41C74836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152A0D19" w14:textId="3B89AEE8" w:rsidR="00EC2606" w:rsidRPr="001D1B3C" w:rsidRDefault="005D435D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Riuscire a definire le azioni degli attori nel Use Case, risolto approfondendo meglio.</w:t>
            </w:r>
          </w:p>
        </w:tc>
      </w:tr>
    </w:tbl>
    <w:p w14:paraId="3C96AAC7" w14:textId="77777777" w:rsidR="00EC2606" w:rsidRPr="001D1B3C" w:rsidRDefault="00EC2606" w:rsidP="00EC26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C2606" w:rsidRPr="001D1B3C" w14:paraId="73665A55" w14:textId="77777777" w:rsidTr="00747DB8">
        <w:tc>
          <w:tcPr>
            <w:tcW w:w="9854" w:type="dxa"/>
            <w:shd w:val="clear" w:color="auto" w:fill="D9D9D9" w:themeFill="background1" w:themeFillShade="D9"/>
          </w:tcPr>
          <w:p w14:paraId="7B22716D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EC2606" w:rsidRPr="001D1B3C" w14:paraId="130D7B01" w14:textId="77777777" w:rsidTr="00747DB8">
        <w:tc>
          <w:tcPr>
            <w:tcW w:w="9854" w:type="dxa"/>
          </w:tcPr>
          <w:p w14:paraId="38A452E9" w14:textId="09E83417" w:rsidR="00EC2606" w:rsidRPr="001D1B3C" w:rsidRDefault="005D435D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 non ancora conclusa mancano ancora un paio di punti da verificare.</w:t>
            </w:r>
          </w:p>
        </w:tc>
      </w:tr>
    </w:tbl>
    <w:p w14:paraId="07349E59" w14:textId="77777777" w:rsidR="00EC2606" w:rsidRPr="001D1B3C" w:rsidRDefault="00EC2606" w:rsidP="00EC26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C2606" w:rsidRPr="001D1B3C" w14:paraId="33746F4E" w14:textId="77777777" w:rsidTr="00747DB8">
        <w:tc>
          <w:tcPr>
            <w:tcW w:w="9854" w:type="dxa"/>
            <w:shd w:val="clear" w:color="auto" w:fill="D9D9D9" w:themeFill="background1" w:themeFillShade="D9"/>
          </w:tcPr>
          <w:p w14:paraId="08AB6CAA" w14:textId="77777777" w:rsidR="00EC2606" w:rsidRPr="001D1B3C" w:rsidRDefault="00EC2606" w:rsidP="00747DB8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EC2606" w:rsidRPr="001D1B3C" w14:paraId="41F7FA21" w14:textId="77777777" w:rsidTr="00747DB8">
        <w:tc>
          <w:tcPr>
            <w:tcW w:w="9854" w:type="dxa"/>
          </w:tcPr>
          <w:p w14:paraId="2D55F9FD" w14:textId="77777777" w:rsidR="00EC2606" w:rsidRDefault="005D435D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Terminare la pianificazione e se possibile iniziare con lo sviluppo.</w:t>
            </w:r>
          </w:p>
          <w:p w14:paraId="14DEC9FF" w14:textId="07867D20" w:rsidR="005D435D" w:rsidRPr="001D1B3C" w:rsidRDefault="005D435D" w:rsidP="00747D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creazione Mockup UI.</w:t>
            </w:r>
          </w:p>
        </w:tc>
      </w:tr>
    </w:tbl>
    <w:p w14:paraId="61438A32" w14:textId="77777777" w:rsidR="00EC2606" w:rsidRPr="001D1B3C" w:rsidRDefault="00EC2606" w:rsidP="00EC2606">
      <w:pPr>
        <w:rPr>
          <w:rFonts w:ascii="Arial" w:hAnsi="Arial" w:cs="Arial"/>
        </w:rPr>
      </w:pPr>
    </w:p>
    <w:p w14:paraId="77198191" w14:textId="77777777" w:rsidR="00EC2606" w:rsidRPr="001D1B3C" w:rsidRDefault="00EC2606" w:rsidP="00EC2606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288C9CFA" w14:textId="77777777" w:rsidR="00EC2606" w:rsidRPr="001D1B3C" w:rsidRDefault="00EC2606" w:rsidP="00EC2606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356EDBB1" w14:textId="77777777" w:rsidR="00EC2606" w:rsidRDefault="00EC2606" w:rsidP="00EC2606">
      <w:pPr>
        <w:pStyle w:val="Nessunaspaziatura"/>
        <w:rPr>
          <w:rFonts w:ascii="Arial" w:hAnsi="Arial" w:cs="Arial"/>
          <w:b/>
          <w:bCs/>
        </w:rPr>
      </w:pPr>
    </w:p>
    <w:p w14:paraId="78EEE9F7" w14:textId="7DEACD57" w:rsidR="00EC2606" w:rsidRDefault="00000000" w:rsidP="00EC2606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1810314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260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EC2606" w:rsidRPr="3DB10A81">
        <w:rPr>
          <w:rFonts w:ascii="Arial" w:hAnsi="Arial" w:cs="Arial"/>
        </w:rPr>
        <w:t xml:space="preserve"> Nessuno</w:t>
      </w:r>
      <w:r w:rsidR="00EC2606">
        <w:br/>
      </w:r>
      <w:sdt>
        <w:sdtPr>
          <w:rPr>
            <w:rFonts w:ascii="Segoe UI Symbol" w:hAnsi="Segoe UI Symbol" w:cs="Segoe UI Symbol"/>
          </w:rPr>
          <w:id w:val="-11186752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260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EC2606" w:rsidRPr="3DB10A81">
        <w:rPr>
          <w:rFonts w:ascii="Arial" w:hAnsi="Arial" w:cs="Arial"/>
        </w:rPr>
        <w:t xml:space="preserve"> Occasionale</w:t>
      </w:r>
      <w:r w:rsidR="00EC2606">
        <w:br/>
      </w:r>
      <w:sdt>
        <w:sdtPr>
          <w:rPr>
            <w:rFonts w:ascii="Segoe UI Symbol" w:hAnsi="Segoe UI Symbol" w:cs="Segoe UI Symbol"/>
          </w:rPr>
          <w:id w:val="-18342109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D435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EC2606" w:rsidRPr="3DB10A81">
        <w:rPr>
          <w:rFonts w:ascii="Arial" w:hAnsi="Arial" w:cs="Arial"/>
        </w:rPr>
        <w:t xml:space="preserve"> Frequente</w:t>
      </w:r>
    </w:p>
    <w:p w14:paraId="0092B2AD" w14:textId="77777777" w:rsidR="00EC2606" w:rsidRPr="00872C0D" w:rsidRDefault="00EC2606" w:rsidP="00EC2606">
      <w:pPr>
        <w:pStyle w:val="Nessunaspaziatura"/>
        <w:rPr>
          <w:rFonts w:ascii="Arial" w:hAnsi="Arial" w:cs="Arial"/>
        </w:rPr>
      </w:pPr>
    </w:p>
    <w:p w14:paraId="16DD59C3" w14:textId="3E70FE0E" w:rsidR="00EC2606" w:rsidRDefault="00EC2606" w:rsidP="00EC2606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1922548670"/>
          <w:placeholder>
            <w:docPart w:val="266D87AC85394CAEB0812BA9E79795F2"/>
          </w:placeholder>
        </w:sdtPr>
        <w:sdtContent>
          <w:r w:rsidR="005D435D">
            <w:rPr>
              <w:rFonts w:ascii="Arial" w:hAnsi="Arial" w:cs="Arial"/>
            </w:rPr>
            <w:t>Gemini, ChatGPT</w:t>
          </w:r>
        </w:sdtContent>
      </w:sdt>
    </w:p>
    <w:p w14:paraId="44C9492F" w14:textId="77777777" w:rsidR="00EC2606" w:rsidRPr="00872C0D" w:rsidRDefault="00EC2606" w:rsidP="00EC2606">
      <w:pPr>
        <w:pStyle w:val="Nessunaspaziatura"/>
        <w:rPr>
          <w:rFonts w:ascii="Arial" w:hAnsi="Arial" w:cs="Arial"/>
        </w:rPr>
      </w:pPr>
    </w:p>
    <w:p w14:paraId="79097004" w14:textId="08999769" w:rsidR="00EC2606" w:rsidRDefault="00EC2606" w:rsidP="00EC2606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475039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D435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9696739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1923761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4736445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D435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13182689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A1B4D2D" w14:textId="77777777" w:rsidR="00EC2606" w:rsidRPr="00872C0D" w:rsidRDefault="00EC2606" w:rsidP="00EC2606">
      <w:pPr>
        <w:pStyle w:val="Nessunaspaziatura"/>
        <w:rPr>
          <w:rFonts w:ascii="Arial" w:hAnsi="Arial" w:cs="Arial"/>
        </w:rPr>
      </w:pPr>
    </w:p>
    <w:p w14:paraId="046C9DC7" w14:textId="77777777" w:rsidR="00EC2606" w:rsidRDefault="00EC2606" w:rsidP="00EC2606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5ED9A75" w14:textId="77777777" w:rsidR="00EC2606" w:rsidRDefault="00EC2606" w:rsidP="00EC260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174B5911" w14:textId="77777777" w:rsidR="00EC2606" w:rsidRDefault="00EC2606" w:rsidP="00EC2606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276330765"/>
        <w:placeholder>
          <w:docPart w:val="03BE4E7B5CC94AF4A46689B864A614E2"/>
        </w:placeholder>
        <w15:color w:val="C0C0C0"/>
      </w:sdtPr>
      <w:sdtContent>
        <w:p w14:paraId="40A49D7E" w14:textId="44FE4843" w:rsidR="00EC2606" w:rsidRDefault="005D435D" w:rsidP="00EC260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Bryan: aiutami a capire le azioni di ogni attore nel seguente progetto.</w:t>
          </w:r>
        </w:p>
        <w:p w14:paraId="03265B78" w14:textId="54911255" w:rsidR="005D435D" w:rsidRDefault="005D435D" w:rsidP="00EC260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 Dammi un esempio di use case in base alle memorie che hai del nostro progetto</w:t>
          </w:r>
        </w:p>
      </w:sdtContent>
    </w:sdt>
    <w:p w14:paraId="063ACD15" w14:textId="77777777" w:rsidR="00EC2606" w:rsidRPr="00872C0D" w:rsidRDefault="00EC2606" w:rsidP="00EC2606">
      <w:pPr>
        <w:pStyle w:val="Nessunaspaziatura"/>
        <w:rPr>
          <w:rFonts w:ascii="Arial" w:hAnsi="Arial" w:cs="Arial"/>
        </w:rPr>
      </w:pPr>
    </w:p>
    <w:p w14:paraId="18DA5E19" w14:textId="77777777" w:rsidR="00EC2606" w:rsidRPr="00872C0D" w:rsidRDefault="00EC2606" w:rsidP="00EC260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0C5892CB" w14:textId="77777777" w:rsidR="00EC2606" w:rsidRDefault="00EC2606" w:rsidP="00EC260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3D042194" w14:textId="77777777" w:rsidR="00EC2606" w:rsidRDefault="00EC2606" w:rsidP="00EC2606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-2056535809"/>
        <w:placeholder>
          <w:docPart w:val="D73AAF87839447058EB0CCB272B978AC"/>
        </w:placeholder>
        <w15:color w:val="C0C0C0"/>
      </w:sdtPr>
      <w:sdtContent>
        <w:p w14:paraId="62890E91" w14:textId="57BAD32C" w:rsidR="00EC2606" w:rsidRPr="00872C0D" w:rsidRDefault="005D435D" w:rsidP="00EC260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 Mi ha dato degli esempi grafici ed infine una base use case</w:t>
          </w:r>
          <w:r>
            <w:rPr>
              <w:rFonts w:ascii="Arial" w:hAnsi="Arial" w:cs="Arial"/>
            </w:rPr>
            <w:br/>
            <w:t>Bryan: Correzioni dello use case generato dal colega</w:t>
          </w:r>
        </w:p>
      </w:sdtContent>
    </w:sdt>
    <w:p w14:paraId="3F00CEC8" w14:textId="77777777" w:rsidR="00EC2606" w:rsidRDefault="00EC2606" w:rsidP="00EC2606">
      <w:pPr>
        <w:pStyle w:val="Nessunaspaziatura"/>
        <w:rPr>
          <w:rFonts w:ascii="Arial" w:hAnsi="Arial" w:cs="Arial"/>
          <w:b/>
          <w:bCs/>
        </w:rPr>
      </w:pPr>
    </w:p>
    <w:p w14:paraId="1D099D09" w14:textId="53169CC6" w:rsidR="00EC2606" w:rsidRDefault="00EC2606" w:rsidP="00EC260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24987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D435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952402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D435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820390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5731227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14DA1599" w14:textId="77777777" w:rsidR="00EC2606" w:rsidRDefault="00EC2606" w:rsidP="00EC2606">
      <w:pPr>
        <w:pStyle w:val="Nessunaspaziatura"/>
        <w:rPr>
          <w:rFonts w:ascii="Arial" w:hAnsi="Arial" w:cs="Arial"/>
        </w:rPr>
      </w:pPr>
    </w:p>
    <w:p w14:paraId="0D7B5252" w14:textId="77777777" w:rsidR="00EC2606" w:rsidRPr="00872C0D" w:rsidRDefault="00EC2606" w:rsidP="00EC2606">
      <w:pPr>
        <w:pStyle w:val="Nessunaspaziatura"/>
        <w:rPr>
          <w:rFonts w:ascii="Arial" w:hAnsi="Arial" w:cs="Arial"/>
        </w:rPr>
      </w:pPr>
    </w:p>
    <w:p w14:paraId="4F11CF0F" w14:textId="77777777" w:rsidR="00EC2606" w:rsidRPr="00872C0D" w:rsidRDefault="00EC2606" w:rsidP="00EC260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9413FEC" w14:textId="77777777" w:rsidR="00EC2606" w:rsidRDefault="00EC2606" w:rsidP="00EC2606">
      <w:pPr>
        <w:pStyle w:val="Nessunaspaziatura"/>
        <w:rPr>
          <w:rFonts w:ascii="Arial" w:hAnsi="Arial" w:cs="Arial"/>
        </w:rPr>
      </w:pPr>
    </w:p>
    <w:p w14:paraId="63AAF7DE" w14:textId="15E476F6" w:rsidR="00912EB1" w:rsidRDefault="005D435D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Analizzerei con calma e attenzione tutti i processi che devono essere svolti, richiedendo un tempo maggiore per l’analisi.</w:t>
      </w:r>
    </w:p>
    <w:p w14:paraId="78B48325" w14:textId="77777777" w:rsidR="00912EB1" w:rsidRDefault="00912EB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912EB1" w:rsidRPr="001D1B3C" w14:paraId="588605D6" w14:textId="77777777" w:rsidTr="00FE19C2">
        <w:trPr>
          <w:trHeight w:val="199"/>
        </w:trPr>
        <w:tc>
          <w:tcPr>
            <w:tcW w:w="1250" w:type="pct"/>
            <w:vAlign w:val="center"/>
          </w:tcPr>
          <w:p w14:paraId="24989E90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0E07B3B6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912EB1" w:rsidRPr="001D1B3C" w14:paraId="4567ECC3" w14:textId="77777777" w:rsidTr="00FE19C2">
        <w:trPr>
          <w:trHeight w:val="196"/>
        </w:trPr>
        <w:tc>
          <w:tcPr>
            <w:tcW w:w="1250" w:type="pct"/>
            <w:vAlign w:val="center"/>
          </w:tcPr>
          <w:p w14:paraId="289ACFD7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56243090" w14:textId="4C643D39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15.09.2026</w:t>
            </w:r>
          </w:p>
        </w:tc>
      </w:tr>
    </w:tbl>
    <w:p w14:paraId="3EF2D69F" w14:textId="77777777" w:rsidR="00912EB1" w:rsidRPr="001D1B3C" w:rsidRDefault="00912EB1" w:rsidP="00912EB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912EB1" w:rsidRPr="001D1B3C" w14:paraId="480921E7" w14:textId="77777777" w:rsidTr="00FE19C2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5206D2E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912EB1" w:rsidRPr="001D1B3C" w14:paraId="1688C82D" w14:textId="77777777" w:rsidTr="00FE19C2">
        <w:tc>
          <w:tcPr>
            <w:tcW w:w="1271" w:type="dxa"/>
          </w:tcPr>
          <w:p w14:paraId="21666A7E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711039DD" w14:textId="307BF451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Completata progettazione e creazione progetto unity</w:t>
            </w:r>
          </w:p>
        </w:tc>
      </w:tr>
      <w:tr w:rsidR="00912EB1" w:rsidRPr="001D1B3C" w14:paraId="6616B66C" w14:textId="77777777" w:rsidTr="00FE19C2">
        <w:tc>
          <w:tcPr>
            <w:tcW w:w="1271" w:type="dxa"/>
          </w:tcPr>
          <w:p w14:paraId="1874279D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3B206D87" w14:textId="3FB6CBA2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Mockup</w:t>
            </w:r>
          </w:p>
        </w:tc>
      </w:tr>
    </w:tbl>
    <w:p w14:paraId="10613A09" w14:textId="77777777" w:rsidR="00912EB1" w:rsidRPr="001D1B3C" w:rsidRDefault="00912EB1" w:rsidP="00912EB1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912EB1" w:rsidRPr="001D1B3C" w14:paraId="6DB8E821" w14:textId="77777777" w:rsidTr="00FE19C2">
        <w:tc>
          <w:tcPr>
            <w:tcW w:w="9628" w:type="dxa"/>
            <w:gridSpan w:val="2"/>
            <w:shd w:val="clear" w:color="auto" w:fill="D9D9D9" w:themeFill="background1" w:themeFillShade="D9"/>
          </w:tcPr>
          <w:p w14:paraId="7CFC14DA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912EB1" w:rsidRPr="001D1B3C" w14:paraId="2B88E894" w14:textId="77777777" w:rsidTr="00FE19C2">
        <w:tc>
          <w:tcPr>
            <w:tcW w:w="1276" w:type="dxa"/>
          </w:tcPr>
          <w:p w14:paraId="69AE1A6B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57387261" w14:textId="2D2C447B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nel pushare il progetto uinity, risolto grazie alla creazione di un file .gitignore</w:t>
            </w:r>
          </w:p>
        </w:tc>
      </w:tr>
      <w:tr w:rsidR="00912EB1" w:rsidRPr="001D1B3C" w14:paraId="41F3D768" w14:textId="77777777" w:rsidTr="00FE19C2">
        <w:tc>
          <w:tcPr>
            <w:tcW w:w="1276" w:type="dxa"/>
          </w:tcPr>
          <w:p w14:paraId="3E4F3A7A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00832374" w14:textId="6B381C69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-.</w:t>
            </w:r>
          </w:p>
        </w:tc>
      </w:tr>
    </w:tbl>
    <w:p w14:paraId="429B8873" w14:textId="77777777" w:rsidR="00912EB1" w:rsidRPr="001D1B3C" w:rsidRDefault="00912EB1" w:rsidP="00912EB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2EB1" w:rsidRPr="001D1B3C" w14:paraId="02AA941A" w14:textId="77777777" w:rsidTr="00FE19C2">
        <w:tc>
          <w:tcPr>
            <w:tcW w:w="9854" w:type="dxa"/>
            <w:shd w:val="clear" w:color="auto" w:fill="D9D9D9" w:themeFill="background1" w:themeFillShade="D9"/>
          </w:tcPr>
          <w:p w14:paraId="63CE76A5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912EB1" w:rsidRPr="001D1B3C" w14:paraId="59D9FCD4" w14:textId="77777777" w:rsidTr="00FE19C2">
        <w:tc>
          <w:tcPr>
            <w:tcW w:w="9854" w:type="dxa"/>
          </w:tcPr>
          <w:p w14:paraId="65005C18" w14:textId="14849EA6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 recuperato</w:t>
            </w:r>
          </w:p>
        </w:tc>
      </w:tr>
    </w:tbl>
    <w:p w14:paraId="1AC54861" w14:textId="77777777" w:rsidR="00912EB1" w:rsidRPr="001D1B3C" w:rsidRDefault="00912EB1" w:rsidP="00912EB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2EB1" w:rsidRPr="001D1B3C" w14:paraId="640ADABE" w14:textId="77777777" w:rsidTr="00FE19C2">
        <w:tc>
          <w:tcPr>
            <w:tcW w:w="9854" w:type="dxa"/>
            <w:shd w:val="clear" w:color="auto" w:fill="D9D9D9" w:themeFill="background1" w:themeFillShade="D9"/>
          </w:tcPr>
          <w:p w14:paraId="1D767247" w14:textId="77777777" w:rsidR="00912EB1" w:rsidRPr="001D1B3C" w:rsidRDefault="00912EB1" w:rsidP="00FE19C2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912EB1" w:rsidRPr="001D1B3C" w14:paraId="1A9A6EE4" w14:textId="77777777" w:rsidTr="00FE19C2">
        <w:tc>
          <w:tcPr>
            <w:tcW w:w="9854" w:type="dxa"/>
          </w:tcPr>
          <w:p w14:paraId="53F5DFE0" w14:textId="2755EC67" w:rsidR="00912EB1" w:rsidRPr="001D1B3C" w:rsidRDefault="00912EB1" w:rsidP="00FE19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Ambientarsi nel game engine di unity e quindi cominciare a creare la schermata di statistiche</w:t>
            </w:r>
          </w:p>
        </w:tc>
      </w:tr>
    </w:tbl>
    <w:p w14:paraId="319CE47D" w14:textId="77777777" w:rsidR="00912EB1" w:rsidRPr="001D1B3C" w:rsidRDefault="00912EB1" w:rsidP="00912EB1">
      <w:pPr>
        <w:rPr>
          <w:rFonts w:ascii="Arial" w:hAnsi="Arial" w:cs="Arial"/>
        </w:rPr>
      </w:pPr>
    </w:p>
    <w:p w14:paraId="6AF66A12" w14:textId="77777777" w:rsidR="00912EB1" w:rsidRPr="001D1B3C" w:rsidRDefault="00912EB1" w:rsidP="00912EB1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0A502C81" w14:textId="77777777" w:rsidR="00912EB1" w:rsidRPr="001D1B3C" w:rsidRDefault="00912EB1" w:rsidP="00912EB1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40C7FCFF" w14:textId="77777777" w:rsidR="00912EB1" w:rsidRDefault="00912EB1" w:rsidP="00912EB1">
      <w:pPr>
        <w:pStyle w:val="Nessunaspaziatura"/>
        <w:rPr>
          <w:rFonts w:ascii="Arial" w:hAnsi="Arial" w:cs="Arial"/>
          <w:b/>
          <w:bCs/>
        </w:rPr>
      </w:pPr>
    </w:p>
    <w:p w14:paraId="53419BF3" w14:textId="77777777" w:rsidR="00912EB1" w:rsidRDefault="00000000" w:rsidP="00912EB1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18958787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2EB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912EB1" w:rsidRPr="3DB10A81">
        <w:rPr>
          <w:rFonts w:ascii="Arial" w:hAnsi="Arial" w:cs="Arial"/>
        </w:rPr>
        <w:t xml:space="preserve"> Nessuno</w:t>
      </w:r>
      <w:r w:rsidR="00912EB1">
        <w:br/>
      </w:r>
      <w:sdt>
        <w:sdtPr>
          <w:rPr>
            <w:rFonts w:ascii="Segoe UI Symbol" w:hAnsi="Segoe UI Symbol" w:cs="Segoe UI Symbol"/>
          </w:rPr>
          <w:id w:val="-1775007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12EB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912EB1" w:rsidRPr="3DB10A81">
        <w:rPr>
          <w:rFonts w:ascii="Arial" w:hAnsi="Arial" w:cs="Arial"/>
        </w:rPr>
        <w:t xml:space="preserve"> Occasionale</w:t>
      </w:r>
      <w:r w:rsidR="00912EB1">
        <w:br/>
      </w:r>
      <w:sdt>
        <w:sdtPr>
          <w:rPr>
            <w:rFonts w:ascii="Segoe UI Symbol" w:hAnsi="Segoe UI Symbol" w:cs="Segoe UI Symbol"/>
          </w:rPr>
          <w:id w:val="19234445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12EB1">
            <w:rPr>
              <w:rFonts w:ascii="MS Gothic" w:eastAsia="MS Gothic" w:hAnsi="MS Gothic" w:cs="Segoe UI Symbol" w:hint="eastAsia"/>
            </w:rPr>
            <w:t>☒</w:t>
          </w:r>
        </w:sdtContent>
      </w:sdt>
      <w:r w:rsidR="00912EB1" w:rsidRPr="3DB10A81">
        <w:rPr>
          <w:rFonts w:ascii="Arial" w:hAnsi="Arial" w:cs="Arial"/>
        </w:rPr>
        <w:t xml:space="preserve"> Frequente</w:t>
      </w:r>
    </w:p>
    <w:p w14:paraId="1708A6E6" w14:textId="77777777" w:rsidR="00912EB1" w:rsidRPr="00872C0D" w:rsidRDefault="00912EB1" w:rsidP="00912EB1">
      <w:pPr>
        <w:pStyle w:val="Nessunaspaziatura"/>
        <w:rPr>
          <w:rFonts w:ascii="Arial" w:hAnsi="Arial" w:cs="Arial"/>
        </w:rPr>
      </w:pPr>
    </w:p>
    <w:p w14:paraId="41F7956E" w14:textId="77777777" w:rsidR="00912EB1" w:rsidRDefault="00912EB1" w:rsidP="00912EB1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1755976881"/>
          <w:placeholder>
            <w:docPart w:val="D4498AF2AB01445EB1BD2AEFB9E7DA6D"/>
          </w:placeholder>
        </w:sdtPr>
        <w:sdtContent>
          <w:r>
            <w:rPr>
              <w:rFonts w:ascii="Arial" w:hAnsi="Arial" w:cs="Arial"/>
            </w:rPr>
            <w:t>Gemini, ChatGPT</w:t>
          </w:r>
        </w:sdtContent>
      </w:sdt>
    </w:p>
    <w:p w14:paraId="522C6890" w14:textId="77777777" w:rsidR="00912EB1" w:rsidRPr="00872C0D" w:rsidRDefault="00912EB1" w:rsidP="00912EB1">
      <w:pPr>
        <w:pStyle w:val="Nessunaspaziatura"/>
        <w:rPr>
          <w:rFonts w:ascii="Arial" w:hAnsi="Arial" w:cs="Arial"/>
        </w:rPr>
      </w:pPr>
    </w:p>
    <w:p w14:paraId="0CB440B8" w14:textId="574A1FD1" w:rsidR="00912EB1" w:rsidRDefault="00912EB1" w:rsidP="00912EB1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1436748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1727799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7844006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1060605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21163981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A23959A" w14:textId="77777777" w:rsidR="00912EB1" w:rsidRPr="00872C0D" w:rsidRDefault="00912EB1" w:rsidP="00912EB1">
      <w:pPr>
        <w:pStyle w:val="Nessunaspaziatura"/>
        <w:rPr>
          <w:rFonts w:ascii="Arial" w:hAnsi="Arial" w:cs="Arial"/>
        </w:rPr>
      </w:pPr>
    </w:p>
    <w:p w14:paraId="422F2F14" w14:textId="77777777" w:rsidR="00912EB1" w:rsidRDefault="00912EB1" w:rsidP="00912EB1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272DEF1B" w14:textId="77777777" w:rsidR="00912EB1" w:rsidRDefault="00912EB1" w:rsidP="00912EB1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83A944F" w14:textId="77777777" w:rsidR="00912EB1" w:rsidRDefault="00912EB1" w:rsidP="00912EB1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2006714020"/>
        <w:placeholder>
          <w:docPart w:val="02AE54F2900F4C8EB304760E051D9677"/>
        </w:placeholder>
        <w15:color w:val="C0C0C0"/>
      </w:sdtPr>
      <w:sdtContent>
        <w:p w14:paraId="6A5868B3" w14:textId="36179E1E" w:rsidR="00912EB1" w:rsidRDefault="00912EB1" w:rsidP="00912EB1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Bryan: Generami un’immagine di mockup basandoti sul seguente stile: “stile”</w:t>
          </w:r>
        </w:p>
        <w:p w14:paraId="5CB5783D" w14:textId="5DFD91D8" w:rsidR="00912EB1" w:rsidRDefault="00912EB1" w:rsidP="00912EB1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 Aiutami a comprendere cosa causa questo errore: “errore”</w:t>
          </w:r>
        </w:p>
      </w:sdtContent>
    </w:sdt>
    <w:p w14:paraId="38D29480" w14:textId="77777777" w:rsidR="00912EB1" w:rsidRPr="00872C0D" w:rsidRDefault="00912EB1" w:rsidP="00912EB1">
      <w:pPr>
        <w:pStyle w:val="Nessunaspaziatura"/>
        <w:rPr>
          <w:rFonts w:ascii="Arial" w:hAnsi="Arial" w:cs="Arial"/>
        </w:rPr>
      </w:pPr>
    </w:p>
    <w:p w14:paraId="0197D243" w14:textId="77777777" w:rsidR="00912EB1" w:rsidRPr="00872C0D" w:rsidRDefault="00912EB1" w:rsidP="00912EB1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386A0D10" w14:textId="77777777" w:rsidR="00912EB1" w:rsidRDefault="00912EB1" w:rsidP="00912EB1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5783E58B" w14:textId="77777777" w:rsidR="00912EB1" w:rsidRDefault="00912EB1" w:rsidP="00912EB1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320857024"/>
        <w:placeholder>
          <w:docPart w:val="158810A0B37A4D9F892C9EF70BFD9821"/>
        </w:placeholder>
        <w15:color w:val="C0C0C0"/>
      </w:sdtPr>
      <w:sdtContent>
        <w:p w14:paraId="7A09FCC7" w14:textId="65919B47" w:rsidR="00912EB1" w:rsidRPr="00872C0D" w:rsidRDefault="00912EB1" w:rsidP="00912EB1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 Mi ha fornito una spiegazione e come risolvere</w:t>
          </w:r>
          <w:r>
            <w:rPr>
              <w:rFonts w:ascii="Arial" w:hAnsi="Arial" w:cs="Arial"/>
            </w:rPr>
            <w:br/>
            <w:t>Bryan: Mi ha fornito le immagini richieste</w:t>
          </w:r>
        </w:p>
      </w:sdtContent>
    </w:sdt>
    <w:p w14:paraId="6C336516" w14:textId="77777777" w:rsidR="00912EB1" w:rsidRDefault="00912EB1" w:rsidP="00912EB1">
      <w:pPr>
        <w:pStyle w:val="Nessunaspaziatura"/>
        <w:rPr>
          <w:rFonts w:ascii="Arial" w:hAnsi="Arial" w:cs="Arial"/>
          <w:b/>
          <w:bCs/>
        </w:rPr>
      </w:pPr>
    </w:p>
    <w:p w14:paraId="0AB9F482" w14:textId="77777777" w:rsidR="00912EB1" w:rsidRDefault="00912EB1" w:rsidP="00912EB1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4951035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55924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090969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282503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1AE5C7EA" w14:textId="77777777" w:rsidR="00912EB1" w:rsidRDefault="00912EB1" w:rsidP="00912EB1">
      <w:pPr>
        <w:pStyle w:val="Nessunaspaziatura"/>
        <w:rPr>
          <w:rFonts w:ascii="Arial" w:hAnsi="Arial" w:cs="Arial"/>
        </w:rPr>
      </w:pPr>
    </w:p>
    <w:p w14:paraId="7C3327AF" w14:textId="77777777" w:rsidR="00912EB1" w:rsidRPr="00872C0D" w:rsidRDefault="00912EB1" w:rsidP="00912EB1">
      <w:pPr>
        <w:pStyle w:val="Nessunaspaziatura"/>
        <w:rPr>
          <w:rFonts w:ascii="Arial" w:hAnsi="Arial" w:cs="Arial"/>
        </w:rPr>
      </w:pPr>
    </w:p>
    <w:p w14:paraId="51864FF2" w14:textId="77777777" w:rsidR="00912EB1" w:rsidRPr="00872C0D" w:rsidRDefault="00912EB1" w:rsidP="00912EB1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28B5DBFE" w14:textId="77777777" w:rsidR="00912EB1" w:rsidRDefault="00912EB1" w:rsidP="00912EB1">
      <w:pPr>
        <w:pStyle w:val="Nessunaspaziatura"/>
        <w:rPr>
          <w:rFonts w:ascii="Arial" w:hAnsi="Arial" w:cs="Arial"/>
        </w:rPr>
      </w:pPr>
    </w:p>
    <w:p w14:paraId="369BE672" w14:textId="1BB1CB97" w:rsidR="00AB3ABA" w:rsidRDefault="00912EB1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Riley: probabilmente non sarei riuscito a risolvere questo problema non avendo un’esperienza molto avanzata con i file .gitignore</w:t>
      </w:r>
      <w:r>
        <w:rPr>
          <w:rFonts w:ascii="Arial" w:hAnsi="Arial" w:cs="Arial"/>
        </w:rPr>
        <w:br/>
        <w:t>Bryan: Averi creato un’immagine su paint che avrebbe reso i mockup molto più confusi.</w:t>
      </w:r>
    </w:p>
    <w:p w14:paraId="0EDC1309" w14:textId="77777777" w:rsidR="00AB3ABA" w:rsidRDefault="00AB3AB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AB3ABA" w:rsidRPr="001D1B3C" w14:paraId="7EB1DE54" w14:textId="77777777" w:rsidTr="00200BFB">
        <w:trPr>
          <w:trHeight w:val="199"/>
        </w:trPr>
        <w:tc>
          <w:tcPr>
            <w:tcW w:w="1250" w:type="pct"/>
            <w:vAlign w:val="center"/>
          </w:tcPr>
          <w:p w14:paraId="775CC957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3DA504B1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AB3ABA" w:rsidRPr="001D1B3C" w14:paraId="079EDBA0" w14:textId="77777777" w:rsidTr="00200BFB">
        <w:trPr>
          <w:trHeight w:val="196"/>
        </w:trPr>
        <w:tc>
          <w:tcPr>
            <w:tcW w:w="1250" w:type="pct"/>
            <w:vAlign w:val="center"/>
          </w:tcPr>
          <w:p w14:paraId="08AB292A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2956F26C" w14:textId="5FBF0173" w:rsidR="00AB3ABA" w:rsidRPr="001D1B3C" w:rsidRDefault="00AB3ABA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16.09.2026</w:t>
            </w:r>
          </w:p>
        </w:tc>
      </w:tr>
    </w:tbl>
    <w:p w14:paraId="745C3A0D" w14:textId="77777777" w:rsidR="00AB3ABA" w:rsidRPr="001D1B3C" w:rsidRDefault="00AB3ABA" w:rsidP="00AB3AB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AB3ABA" w:rsidRPr="001D1B3C" w14:paraId="5E89C381" w14:textId="77777777" w:rsidTr="00200BF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12BF604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AB3ABA" w:rsidRPr="001D1B3C" w14:paraId="005844C3" w14:textId="77777777" w:rsidTr="00200BFB">
        <w:tc>
          <w:tcPr>
            <w:tcW w:w="1271" w:type="dxa"/>
          </w:tcPr>
          <w:p w14:paraId="661E13B6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2AE723E1" w14:textId="312CA514" w:rsidR="00AB3ABA" w:rsidRPr="001D1B3C" w:rsidRDefault="004502A0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sviluppo ui statistiche</w:t>
            </w:r>
          </w:p>
        </w:tc>
      </w:tr>
      <w:tr w:rsidR="00AB3ABA" w:rsidRPr="001D1B3C" w14:paraId="6A625A89" w14:textId="77777777" w:rsidTr="00200BFB">
        <w:tc>
          <w:tcPr>
            <w:tcW w:w="1271" w:type="dxa"/>
          </w:tcPr>
          <w:p w14:paraId="55528E08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5B1FB4A7" w14:textId="7720BCE4" w:rsidR="00AB3ABA" w:rsidRPr="001D1B3C" w:rsidRDefault="004502A0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sviluppo ui statistiche</w:t>
            </w:r>
          </w:p>
        </w:tc>
      </w:tr>
    </w:tbl>
    <w:p w14:paraId="5A381AE0" w14:textId="77777777" w:rsidR="00AB3ABA" w:rsidRPr="001D1B3C" w:rsidRDefault="00AB3ABA" w:rsidP="00AB3ABA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AB3ABA" w:rsidRPr="001D1B3C" w14:paraId="08683DC2" w14:textId="77777777" w:rsidTr="00200BF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56BECCD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AB3ABA" w:rsidRPr="001D1B3C" w14:paraId="70740659" w14:textId="77777777" w:rsidTr="00200BFB">
        <w:tc>
          <w:tcPr>
            <w:tcW w:w="1276" w:type="dxa"/>
          </w:tcPr>
          <w:p w14:paraId="2215E151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3C71AFDA" w14:textId="49005118" w:rsidR="00AB3ABA" w:rsidRPr="001D1B3C" w:rsidRDefault="004502A0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B3ABA" w:rsidRPr="001D1B3C" w14:paraId="6C4F8BA9" w14:textId="77777777" w:rsidTr="00200BFB">
        <w:tc>
          <w:tcPr>
            <w:tcW w:w="1276" w:type="dxa"/>
          </w:tcPr>
          <w:p w14:paraId="2E248177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498772E5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-.</w:t>
            </w:r>
          </w:p>
        </w:tc>
      </w:tr>
    </w:tbl>
    <w:p w14:paraId="42ADD5BE" w14:textId="77777777" w:rsidR="00AB3ABA" w:rsidRPr="001D1B3C" w:rsidRDefault="00AB3ABA" w:rsidP="00AB3AB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3ABA" w:rsidRPr="001D1B3C" w14:paraId="39811B48" w14:textId="77777777" w:rsidTr="00200BFB">
        <w:tc>
          <w:tcPr>
            <w:tcW w:w="9854" w:type="dxa"/>
            <w:shd w:val="clear" w:color="auto" w:fill="D9D9D9" w:themeFill="background1" w:themeFillShade="D9"/>
          </w:tcPr>
          <w:p w14:paraId="21EDC3E6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B3ABA" w:rsidRPr="001D1B3C" w14:paraId="11487250" w14:textId="77777777" w:rsidTr="00200BFB">
        <w:tc>
          <w:tcPr>
            <w:tcW w:w="9854" w:type="dxa"/>
          </w:tcPr>
          <w:p w14:paraId="290072FF" w14:textId="5B81D4BA" w:rsidR="00AB3ABA" w:rsidRPr="001D1B3C" w:rsidRDefault="004502A0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3561A17" w14:textId="77777777" w:rsidR="00AB3ABA" w:rsidRPr="001D1B3C" w:rsidRDefault="00AB3ABA" w:rsidP="00AB3AB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3ABA" w:rsidRPr="001D1B3C" w14:paraId="0F56C9E2" w14:textId="77777777" w:rsidTr="00200BFB">
        <w:tc>
          <w:tcPr>
            <w:tcW w:w="9854" w:type="dxa"/>
            <w:shd w:val="clear" w:color="auto" w:fill="D9D9D9" w:themeFill="background1" w:themeFillShade="D9"/>
          </w:tcPr>
          <w:p w14:paraId="3933B295" w14:textId="77777777" w:rsidR="00AB3ABA" w:rsidRPr="001D1B3C" w:rsidRDefault="00AB3ABA" w:rsidP="00200BF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B3ABA" w:rsidRPr="001D1B3C" w14:paraId="7CC87325" w14:textId="77777777" w:rsidTr="00200BFB">
        <w:tc>
          <w:tcPr>
            <w:tcW w:w="9854" w:type="dxa"/>
          </w:tcPr>
          <w:p w14:paraId="0F8BAF15" w14:textId="2903770D" w:rsidR="00AB3ABA" w:rsidRPr="001D1B3C" w:rsidRDefault="004502A0" w:rsidP="00200B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Completare la ui delle statistiche</w:t>
            </w:r>
          </w:p>
        </w:tc>
      </w:tr>
    </w:tbl>
    <w:p w14:paraId="30F64D53" w14:textId="77777777" w:rsidR="00AB3ABA" w:rsidRDefault="00AB3ABA" w:rsidP="00AB3ABA">
      <w:pPr>
        <w:rPr>
          <w:rFonts w:ascii="Arial" w:hAnsi="Arial" w:cs="Arial"/>
        </w:rPr>
      </w:pPr>
    </w:p>
    <w:p w14:paraId="57559CCE" w14:textId="77777777" w:rsidR="00AB3ABA" w:rsidRPr="00AB3ABA" w:rsidRDefault="00AB3ABA" w:rsidP="00AB3ABA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3ABA" w:rsidRPr="00AB3ABA" w14:paraId="23EF792C" w14:textId="77777777" w:rsidTr="004502A0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6D735D" w14:textId="77777777" w:rsidR="00AB3ABA" w:rsidRPr="00AB3ABA" w:rsidRDefault="00AB3ABA" w:rsidP="00AB3ABA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AB3ABA" w:rsidRPr="00AB3ABA" w14:paraId="1DFBC2B9" w14:textId="77777777" w:rsidTr="004502A0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86447" w14:textId="65EC6ED2" w:rsidR="00AB3ABA" w:rsidRPr="00AB3ABA" w:rsidRDefault="00AB3ABA" w:rsidP="00AB3ABA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4502A0" w:rsidRPr="00AB3ABA" w14:paraId="4BBD6CA4" w14:textId="77777777" w:rsidTr="004502A0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29510" w14:textId="164049DE" w:rsidR="004502A0" w:rsidRPr="00AB3ABA" w:rsidRDefault="004502A0" w:rsidP="00EB194A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Introduzione ambiente unity e inizio imostazione layout statistiche</w:t>
            </w:r>
          </w:p>
        </w:tc>
      </w:tr>
    </w:tbl>
    <w:p w14:paraId="5E69FF42" w14:textId="77777777" w:rsidR="00AB3ABA" w:rsidRPr="00AB3ABA" w:rsidRDefault="00AB3ABA" w:rsidP="00AB3AB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3ABA" w:rsidRPr="00AB3ABA" w14:paraId="78128B69" w14:textId="77777777" w:rsidTr="00AB3AB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726ED4" w14:textId="77777777" w:rsidR="00AB3ABA" w:rsidRPr="00AB3ABA" w:rsidRDefault="00AB3ABA" w:rsidP="00AB3ABA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AB3ABA" w:rsidRPr="00AB3ABA" w14:paraId="640DFD99" w14:textId="77777777" w:rsidTr="00AB3AB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B3786" w14:textId="77777777" w:rsidR="00AB3ABA" w:rsidRPr="00AB3ABA" w:rsidRDefault="00AB3ABA" w:rsidP="00AB3ABA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07C6C268" w14:textId="77777777" w:rsidR="00AB3ABA" w:rsidRPr="00AB3ABA" w:rsidRDefault="00AB3ABA" w:rsidP="00AB3AB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3ABA" w:rsidRPr="00AB3ABA" w14:paraId="3FAC136E" w14:textId="77777777" w:rsidTr="00AB3AB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1CD1DE" w14:textId="77777777" w:rsidR="00AB3ABA" w:rsidRPr="00AB3ABA" w:rsidRDefault="00AB3ABA" w:rsidP="00AB3ABA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AB3ABA" w:rsidRPr="00AB3ABA" w14:paraId="04D2934E" w14:textId="77777777" w:rsidTr="00AB3AB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3E73" w14:textId="77777777" w:rsidR="00AB3ABA" w:rsidRPr="00AB3ABA" w:rsidRDefault="00AB3ABA" w:rsidP="00AB3ABA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1D69BC6E" w14:textId="77777777" w:rsidR="00AB3ABA" w:rsidRPr="00AB3ABA" w:rsidRDefault="00AB3ABA" w:rsidP="00AB3AB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3ABA" w:rsidRPr="00AB3ABA" w14:paraId="3500EF2E" w14:textId="77777777" w:rsidTr="00AB3AB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6E7810" w14:textId="77777777" w:rsidR="00AB3ABA" w:rsidRPr="00AB3ABA" w:rsidRDefault="00AB3ABA" w:rsidP="00AB3ABA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AB3ABA" w:rsidRPr="00AB3ABA" w14:paraId="7DADEB88" w14:textId="77777777" w:rsidTr="00AB3AB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8ACE" w14:textId="77777777" w:rsidR="00AB3ABA" w:rsidRPr="00AB3ABA" w:rsidRDefault="00AB3ABA" w:rsidP="00AB3ABA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76E0BA2E" w14:textId="77777777" w:rsidR="00AB3ABA" w:rsidRPr="001D1B3C" w:rsidRDefault="00AB3ABA" w:rsidP="00AB3ABA">
      <w:pPr>
        <w:rPr>
          <w:rFonts w:ascii="Arial" w:hAnsi="Arial" w:cs="Arial"/>
        </w:rPr>
      </w:pPr>
    </w:p>
    <w:p w14:paraId="74013ECB" w14:textId="77777777" w:rsidR="00AB3ABA" w:rsidRPr="001D1B3C" w:rsidRDefault="00AB3ABA" w:rsidP="00AB3ABA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6ED2E32F" w14:textId="77777777" w:rsidR="00AB3ABA" w:rsidRPr="001D1B3C" w:rsidRDefault="00AB3ABA" w:rsidP="00AB3ABA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2B628294" w14:textId="77777777" w:rsidR="00AB3ABA" w:rsidRDefault="00AB3ABA" w:rsidP="00AB3ABA">
      <w:pPr>
        <w:pStyle w:val="Nessunaspaziatura"/>
        <w:rPr>
          <w:rFonts w:ascii="Arial" w:hAnsi="Arial" w:cs="Arial"/>
          <w:b/>
          <w:bCs/>
        </w:rPr>
      </w:pPr>
    </w:p>
    <w:p w14:paraId="7D382F05" w14:textId="5C818805" w:rsidR="00AB3ABA" w:rsidRDefault="00000000" w:rsidP="00AB3ABA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6439997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502A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AB3ABA" w:rsidRPr="3DB10A81">
        <w:rPr>
          <w:rFonts w:ascii="Arial" w:hAnsi="Arial" w:cs="Arial"/>
        </w:rPr>
        <w:t xml:space="preserve"> Nessuno</w:t>
      </w:r>
      <w:r w:rsidR="00AB3ABA">
        <w:br/>
      </w:r>
      <w:sdt>
        <w:sdtPr>
          <w:rPr>
            <w:rFonts w:ascii="Segoe UI Symbol" w:hAnsi="Segoe UI Symbol" w:cs="Segoe UI Symbol"/>
          </w:rPr>
          <w:id w:val="14115741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3A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B3ABA" w:rsidRPr="3DB10A81">
        <w:rPr>
          <w:rFonts w:ascii="Arial" w:hAnsi="Arial" w:cs="Arial"/>
        </w:rPr>
        <w:t xml:space="preserve"> Occasionale</w:t>
      </w:r>
      <w:r w:rsidR="00AB3ABA">
        <w:br/>
      </w:r>
      <w:sdt>
        <w:sdtPr>
          <w:rPr>
            <w:rFonts w:ascii="Segoe UI Symbol" w:hAnsi="Segoe UI Symbol" w:cs="Segoe UI Symbol"/>
          </w:rPr>
          <w:id w:val="20878016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02A0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B3ABA" w:rsidRPr="3DB10A81">
        <w:rPr>
          <w:rFonts w:ascii="Arial" w:hAnsi="Arial" w:cs="Arial"/>
        </w:rPr>
        <w:t xml:space="preserve"> Frequente</w:t>
      </w:r>
    </w:p>
    <w:p w14:paraId="6F70C90D" w14:textId="77777777" w:rsidR="00AB3ABA" w:rsidRPr="00872C0D" w:rsidRDefault="00AB3ABA" w:rsidP="00AB3ABA">
      <w:pPr>
        <w:pStyle w:val="Nessunaspaziatura"/>
        <w:rPr>
          <w:rFonts w:ascii="Arial" w:hAnsi="Arial" w:cs="Arial"/>
        </w:rPr>
      </w:pPr>
    </w:p>
    <w:p w14:paraId="54DDE9D6" w14:textId="41127BE3" w:rsidR="00AB3ABA" w:rsidRDefault="00AB3ABA" w:rsidP="00AB3ABA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1131903266"/>
          <w:placeholder>
            <w:docPart w:val="764F1DB10DAF4182B82C72D4E1234D4F"/>
          </w:placeholder>
        </w:sdtPr>
        <w:sdtContent/>
      </w:sdt>
    </w:p>
    <w:p w14:paraId="6060A928" w14:textId="77777777" w:rsidR="00AB3ABA" w:rsidRPr="00872C0D" w:rsidRDefault="00AB3ABA" w:rsidP="00AB3ABA">
      <w:pPr>
        <w:pStyle w:val="Nessunaspaziatura"/>
        <w:rPr>
          <w:rFonts w:ascii="Arial" w:hAnsi="Arial" w:cs="Arial"/>
        </w:rPr>
      </w:pPr>
    </w:p>
    <w:p w14:paraId="77464B61" w14:textId="455EA565" w:rsidR="00AB3ABA" w:rsidRDefault="00AB3ABA" w:rsidP="00AB3ABA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4528293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763303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723654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02A0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438801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1103687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02A0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5EC6BF00" w14:textId="77777777" w:rsidR="00AB3ABA" w:rsidRPr="00872C0D" w:rsidRDefault="00AB3ABA" w:rsidP="00AB3ABA">
      <w:pPr>
        <w:pStyle w:val="Nessunaspaziatura"/>
        <w:rPr>
          <w:rFonts w:ascii="Arial" w:hAnsi="Arial" w:cs="Arial"/>
        </w:rPr>
      </w:pPr>
    </w:p>
    <w:p w14:paraId="099A3919" w14:textId="77777777" w:rsidR="00AB3ABA" w:rsidRDefault="00AB3ABA" w:rsidP="00AB3ABA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7C8D1C3D" w14:textId="77777777" w:rsidR="00AB3ABA" w:rsidRDefault="00AB3ABA" w:rsidP="00AB3AB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4C815E26" w14:textId="77777777" w:rsidR="00AB3ABA" w:rsidRDefault="00AB3ABA" w:rsidP="00AB3ABA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1404027652"/>
        <w:placeholder>
          <w:docPart w:val="68DBC01E9EDC4391BE6A79D004B07D0F"/>
        </w:placeholder>
        <w15:color w:val="C0C0C0"/>
      </w:sdtPr>
      <w:sdtContent>
        <w:p w14:paraId="1A05B9BD" w14:textId="3BE76BBB" w:rsidR="004502A0" w:rsidRDefault="004502A0" w:rsidP="004502A0">
          <w:pPr>
            <w:pStyle w:val="Nessunaspaziatura"/>
            <w:spacing w:line="276" w:lineRule="auto"/>
          </w:pPr>
        </w:p>
        <w:p w14:paraId="68B34AA5" w14:textId="186F9AC5" w:rsidR="00AB3ABA" w:rsidRDefault="00000000" w:rsidP="00AB3ABA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4143849E" w14:textId="77777777" w:rsidR="00AB3ABA" w:rsidRPr="00872C0D" w:rsidRDefault="00AB3ABA" w:rsidP="00AB3ABA">
      <w:pPr>
        <w:pStyle w:val="Nessunaspaziatura"/>
        <w:rPr>
          <w:rFonts w:ascii="Arial" w:hAnsi="Arial" w:cs="Arial"/>
        </w:rPr>
      </w:pPr>
    </w:p>
    <w:p w14:paraId="564371B8" w14:textId="77777777" w:rsidR="00AB3ABA" w:rsidRPr="00872C0D" w:rsidRDefault="00AB3ABA" w:rsidP="00AB3AB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46E9541" w14:textId="77777777" w:rsidR="00AB3ABA" w:rsidRDefault="00AB3ABA" w:rsidP="00AB3AB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5160D0A7" w14:textId="77777777" w:rsidR="00AB3ABA" w:rsidRDefault="00AB3ABA" w:rsidP="00AB3ABA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-663008494"/>
        <w:placeholder>
          <w:docPart w:val="416DA010D8784AD4B3C3FCE8857688D9"/>
        </w:placeholder>
        <w:showingPlcHdr/>
        <w15:color w:val="C0C0C0"/>
      </w:sdtPr>
      <w:sdtContent>
        <w:p w14:paraId="0A318232" w14:textId="57310DFD" w:rsidR="00AB3ABA" w:rsidRPr="00872C0D" w:rsidRDefault="004502A0" w:rsidP="00AB3ABA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285C5E61" w14:textId="77777777" w:rsidR="00AB3ABA" w:rsidRDefault="00AB3ABA" w:rsidP="00AB3ABA">
      <w:pPr>
        <w:pStyle w:val="Nessunaspaziatura"/>
        <w:rPr>
          <w:rFonts w:ascii="Arial" w:hAnsi="Arial" w:cs="Arial"/>
          <w:b/>
          <w:bCs/>
        </w:rPr>
      </w:pPr>
    </w:p>
    <w:p w14:paraId="7A9D7B23" w14:textId="0B692F68" w:rsidR="00AB3ABA" w:rsidRDefault="00AB3ABA" w:rsidP="00AB3AB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9528325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02A0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3254799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02A0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9885220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976355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689EDFF" w14:textId="77777777" w:rsidR="00AB3ABA" w:rsidRDefault="00AB3ABA" w:rsidP="00AB3ABA">
      <w:pPr>
        <w:pStyle w:val="Nessunaspaziatura"/>
        <w:rPr>
          <w:rFonts w:ascii="Arial" w:hAnsi="Arial" w:cs="Arial"/>
        </w:rPr>
      </w:pPr>
    </w:p>
    <w:p w14:paraId="747C01E9" w14:textId="77777777" w:rsidR="00AB3ABA" w:rsidRPr="00872C0D" w:rsidRDefault="00AB3ABA" w:rsidP="00AB3ABA">
      <w:pPr>
        <w:pStyle w:val="Nessunaspaziatura"/>
        <w:rPr>
          <w:rFonts w:ascii="Arial" w:hAnsi="Arial" w:cs="Arial"/>
        </w:rPr>
      </w:pPr>
    </w:p>
    <w:p w14:paraId="54624346" w14:textId="77777777" w:rsidR="00AB3ABA" w:rsidRPr="00872C0D" w:rsidRDefault="00AB3ABA" w:rsidP="00AB3AB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58BBC98B" w14:textId="77777777" w:rsidR="00AB3ABA" w:rsidRDefault="00AB3ABA" w:rsidP="00AB3ABA">
      <w:pPr>
        <w:pStyle w:val="Nessunaspaziatura"/>
        <w:rPr>
          <w:rFonts w:ascii="Arial" w:hAnsi="Arial" w:cs="Arial"/>
        </w:rPr>
      </w:pPr>
    </w:p>
    <w:p w14:paraId="54A010D0" w14:textId="7C789032" w:rsidR="00F85855" w:rsidRDefault="00F8585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F85855" w:rsidRPr="001D1B3C" w14:paraId="22F04F90" w14:textId="77777777" w:rsidTr="00F0237D">
        <w:trPr>
          <w:trHeight w:val="199"/>
        </w:trPr>
        <w:tc>
          <w:tcPr>
            <w:tcW w:w="1250" w:type="pct"/>
            <w:vAlign w:val="center"/>
          </w:tcPr>
          <w:p w14:paraId="75C14776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12DF7DF8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F85855" w:rsidRPr="001D1B3C" w14:paraId="4A1C44DC" w14:textId="77777777" w:rsidTr="00F0237D">
        <w:trPr>
          <w:trHeight w:val="196"/>
        </w:trPr>
        <w:tc>
          <w:tcPr>
            <w:tcW w:w="1250" w:type="pct"/>
            <w:vAlign w:val="center"/>
          </w:tcPr>
          <w:p w14:paraId="78291130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5A856263" w14:textId="035BDB37" w:rsidR="00F85855" w:rsidRPr="001D1B3C" w:rsidRDefault="00F85855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18.09.2026</w:t>
            </w:r>
          </w:p>
        </w:tc>
      </w:tr>
    </w:tbl>
    <w:p w14:paraId="398A7E0B" w14:textId="77777777" w:rsidR="00F85855" w:rsidRPr="001D1B3C" w:rsidRDefault="00F85855" w:rsidP="00F8585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F85855" w:rsidRPr="001D1B3C" w14:paraId="0580EF3F" w14:textId="77777777" w:rsidTr="00F0237D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11248D6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F85855" w:rsidRPr="001D1B3C" w14:paraId="293A132C" w14:textId="77777777" w:rsidTr="00F0237D">
        <w:tc>
          <w:tcPr>
            <w:tcW w:w="1271" w:type="dxa"/>
          </w:tcPr>
          <w:p w14:paraId="3E66EB86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0D6650E5" w14:textId="652D9709" w:rsidR="00F85855" w:rsidRPr="001D1B3C" w:rsidRDefault="000E321E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e sviluppo per salvataggio statistiche su json, non ancora completo, questo verrà utilizzato come test per verificare il funzionamento delle varie schermate ui poi verrà adattato per il db</w:t>
            </w:r>
          </w:p>
        </w:tc>
      </w:tr>
      <w:tr w:rsidR="00F85855" w:rsidRPr="001D1B3C" w14:paraId="4F6FF6E2" w14:textId="77777777" w:rsidTr="00F0237D">
        <w:tc>
          <w:tcPr>
            <w:tcW w:w="1271" w:type="dxa"/>
          </w:tcPr>
          <w:p w14:paraId="33FE3861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3AC5C053" w14:textId="61552A0E" w:rsidR="00F85855" w:rsidRPr="001D1B3C" w:rsidRDefault="000E321E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grafico della interfaccia utente della schermata delle Statistiche</w:t>
            </w:r>
          </w:p>
        </w:tc>
      </w:tr>
    </w:tbl>
    <w:p w14:paraId="155F27ED" w14:textId="77777777" w:rsidR="00F85855" w:rsidRPr="001D1B3C" w:rsidRDefault="00F85855" w:rsidP="00F85855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F85855" w:rsidRPr="001D1B3C" w14:paraId="4681F9DB" w14:textId="77777777" w:rsidTr="00F0237D">
        <w:tc>
          <w:tcPr>
            <w:tcW w:w="9628" w:type="dxa"/>
            <w:gridSpan w:val="2"/>
            <w:shd w:val="clear" w:color="auto" w:fill="D9D9D9" w:themeFill="background1" w:themeFillShade="D9"/>
          </w:tcPr>
          <w:p w14:paraId="7E8B712E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F85855" w:rsidRPr="001D1B3C" w14:paraId="6373648D" w14:textId="77777777" w:rsidTr="00F0237D">
        <w:tc>
          <w:tcPr>
            <w:tcW w:w="1276" w:type="dxa"/>
          </w:tcPr>
          <w:p w14:paraId="035B220D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5A35F7E1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F85855" w:rsidRPr="001D1B3C" w14:paraId="08A19B61" w14:textId="77777777" w:rsidTr="00F0237D">
        <w:tc>
          <w:tcPr>
            <w:tcW w:w="1276" w:type="dxa"/>
          </w:tcPr>
          <w:p w14:paraId="5CE5720D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69554E16" w14:textId="234EB789" w:rsidR="00F85855" w:rsidRPr="001D1B3C" w:rsidRDefault="000E321E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trovavo la cartella degli assets, risolto cercando su google.</w:t>
            </w:r>
          </w:p>
        </w:tc>
      </w:tr>
    </w:tbl>
    <w:p w14:paraId="3AD2959B" w14:textId="77777777" w:rsidR="00F85855" w:rsidRPr="001D1B3C" w:rsidRDefault="00F85855" w:rsidP="00F8585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5855" w:rsidRPr="001D1B3C" w14:paraId="2321F421" w14:textId="77777777" w:rsidTr="00F0237D">
        <w:tc>
          <w:tcPr>
            <w:tcW w:w="9854" w:type="dxa"/>
            <w:shd w:val="clear" w:color="auto" w:fill="D9D9D9" w:themeFill="background1" w:themeFillShade="D9"/>
          </w:tcPr>
          <w:p w14:paraId="3BC22C15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85855" w:rsidRPr="001D1B3C" w14:paraId="41BE0CCF" w14:textId="77777777" w:rsidTr="00F0237D">
        <w:tc>
          <w:tcPr>
            <w:tcW w:w="9854" w:type="dxa"/>
          </w:tcPr>
          <w:p w14:paraId="689F48F0" w14:textId="75B3507A" w:rsidR="00F85855" w:rsidRPr="001D1B3C" w:rsidRDefault="000E321E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 statistiche non sono concluse, manca una piccola parte della ui e la logica di salvataggio e caricamento</w:t>
            </w:r>
          </w:p>
        </w:tc>
      </w:tr>
    </w:tbl>
    <w:p w14:paraId="32FE3113" w14:textId="77777777" w:rsidR="00F85855" w:rsidRPr="001D1B3C" w:rsidRDefault="00F85855" w:rsidP="00F8585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5855" w:rsidRPr="001D1B3C" w14:paraId="04E84645" w14:textId="77777777" w:rsidTr="00F0237D">
        <w:tc>
          <w:tcPr>
            <w:tcW w:w="9854" w:type="dxa"/>
            <w:shd w:val="clear" w:color="auto" w:fill="D9D9D9" w:themeFill="background1" w:themeFillShade="D9"/>
          </w:tcPr>
          <w:p w14:paraId="5CAD7181" w14:textId="77777777" w:rsidR="00F85855" w:rsidRPr="001D1B3C" w:rsidRDefault="00F85855" w:rsidP="00F0237D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85855" w:rsidRPr="001D1B3C" w14:paraId="7053A3C8" w14:textId="77777777" w:rsidTr="00F0237D">
        <w:tc>
          <w:tcPr>
            <w:tcW w:w="9854" w:type="dxa"/>
          </w:tcPr>
          <w:p w14:paraId="5DDC87D3" w14:textId="1788D1E4" w:rsidR="00F85855" w:rsidRPr="001D1B3C" w:rsidRDefault="000E321E" w:rsidP="00F02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Terminare completamente le statistiche e possibilmente cominciare con le impostazioni</w:t>
            </w:r>
          </w:p>
        </w:tc>
      </w:tr>
    </w:tbl>
    <w:p w14:paraId="53BF32B4" w14:textId="77777777" w:rsidR="00F85855" w:rsidRDefault="00F85855" w:rsidP="00F85855">
      <w:pPr>
        <w:rPr>
          <w:rFonts w:ascii="Arial" w:hAnsi="Arial" w:cs="Arial"/>
        </w:rPr>
      </w:pPr>
    </w:p>
    <w:p w14:paraId="690917C1" w14:textId="77777777" w:rsidR="00F85855" w:rsidRPr="00AB3ABA" w:rsidRDefault="00F85855" w:rsidP="00F85855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5855" w:rsidRPr="00AB3ABA" w14:paraId="043B5C7F" w14:textId="77777777" w:rsidTr="00F0237D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E12454" w14:textId="77777777" w:rsidR="00F85855" w:rsidRPr="00AB3ABA" w:rsidRDefault="00F85855" w:rsidP="00F0237D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F85855" w:rsidRPr="00AB3ABA" w14:paraId="75D7997D" w14:textId="77777777" w:rsidTr="00F0237D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82D87" w14:textId="77777777" w:rsidR="00F85855" w:rsidRPr="00AB3ABA" w:rsidRDefault="00F85855" w:rsidP="00F0237D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F85855" w:rsidRPr="00AB3ABA" w14:paraId="01CF49A3" w14:textId="77777777" w:rsidTr="00F0237D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3D94" w14:textId="52308C72" w:rsidR="00F85855" w:rsidRPr="00AB3ABA" w:rsidRDefault="00F85855" w:rsidP="00F0237D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Entrambi completeremo la ui delle statistiche in modo tale che ci ambientiamo completamente per lo sviluppo 2D e gli script C# per poterci permettere di lavorare separatamente in fututro.</w:t>
            </w:r>
          </w:p>
        </w:tc>
      </w:tr>
    </w:tbl>
    <w:p w14:paraId="084890DD" w14:textId="77777777" w:rsidR="00F85855" w:rsidRPr="00AB3ABA" w:rsidRDefault="00F85855" w:rsidP="00F8585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5855" w:rsidRPr="00AB3ABA" w14:paraId="4CCA6B3C" w14:textId="77777777" w:rsidTr="00F0237D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EA2CED" w14:textId="77777777" w:rsidR="00F85855" w:rsidRPr="00AB3ABA" w:rsidRDefault="00F85855" w:rsidP="00F0237D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F85855" w:rsidRPr="00AB3ABA" w14:paraId="42EB05DE" w14:textId="77777777" w:rsidTr="00F0237D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C3FA" w14:textId="77777777" w:rsidR="00F85855" w:rsidRPr="00AB3ABA" w:rsidRDefault="00F85855" w:rsidP="00F0237D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4D4CEA64" w14:textId="77777777" w:rsidR="00F85855" w:rsidRPr="00AB3ABA" w:rsidRDefault="00F85855" w:rsidP="00F8585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5855" w:rsidRPr="00AB3ABA" w14:paraId="289ABE74" w14:textId="77777777" w:rsidTr="00F0237D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C8E8E1" w14:textId="77777777" w:rsidR="00F85855" w:rsidRPr="00AB3ABA" w:rsidRDefault="00F85855" w:rsidP="00F0237D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F85855" w:rsidRPr="00AB3ABA" w14:paraId="53E5E9A8" w14:textId="77777777" w:rsidTr="00F0237D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4341" w14:textId="77777777" w:rsidR="00F85855" w:rsidRPr="00AB3ABA" w:rsidRDefault="00F85855" w:rsidP="00F0237D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3641B217" w14:textId="77777777" w:rsidR="00F85855" w:rsidRPr="00AB3ABA" w:rsidRDefault="00F85855" w:rsidP="00F8585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5855" w:rsidRPr="00AB3ABA" w14:paraId="427D76E4" w14:textId="77777777" w:rsidTr="00F0237D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59F0F4" w14:textId="77777777" w:rsidR="00F85855" w:rsidRPr="00AB3ABA" w:rsidRDefault="00F85855" w:rsidP="00F0237D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F85855" w:rsidRPr="00AB3ABA" w14:paraId="519E2C62" w14:textId="77777777" w:rsidTr="00F0237D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CFC9" w14:textId="77777777" w:rsidR="00F85855" w:rsidRPr="00AB3ABA" w:rsidRDefault="00F85855" w:rsidP="00F0237D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3C1987B0" w14:textId="77777777" w:rsidR="00F85855" w:rsidRPr="001D1B3C" w:rsidRDefault="00F85855" w:rsidP="00F85855">
      <w:pPr>
        <w:rPr>
          <w:rFonts w:ascii="Arial" w:hAnsi="Arial" w:cs="Arial"/>
        </w:rPr>
      </w:pPr>
    </w:p>
    <w:p w14:paraId="3A774DD8" w14:textId="77777777" w:rsidR="00F85855" w:rsidRPr="001D1B3C" w:rsidRDefault="00F85855" w:rsidP="00F85855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0DF22852" w14:textId="77777777" w:rsidR="00F85855" w:rsidRPr="001D1B3C" w:rsidRDefault="00F85855" w:rsidP="00F85855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1E0184E4" w14:textId="77777777" w:rsidR="00F85855" w:rsidRDefault="00F85855" w:rsidP="00F85855">
      <w:pPr>
        <w:pStyle w:val="Nessunaspaziatura"/>
        <w:rPr>
          <w:rFonts w:ascii="Arial" w:hAnsi="Arial" w:cs="Arial"/>
          <w:b/>
          <w:bCs/>
        </w:rPr>
      </w:pPr>
    </w:p>
    <w:p w14:paraId="3B53F406" w14:textId="49291376" w:rsidR="00F85855" w:rsidRDefault="00000000" w:rsidP="00F85855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1362277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E321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F85855" w:rsidRPr="3DB10A81">
        <w:rPr>
          <w:rFonts w:ascii="Arial" w:hAnsi="Arial" w:cs="Arial"/>
        </w:rPr>
        <w:t xml:space="preserve"> Nessuno</w:t>
      </w:r>
      <w:r w:rsidR="00F85855">
        <w:br/>
      </w:r>
      <w:sdt>
        <w:sdtPr>
          <w:rPr>
            <w:rFonts w:ascii="Segoe UI Symbol" w:hAnsi="Segoe UI Symbol" w:cs="Segoe UI Symbol"/>
          </w:rPr>
          <w:id w:val="18449691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5855">
            <w:rPr>
              <w:rFonts w:ascii="MS Gothic" w:eastAsia="MS Gothic" w:hAnsi="MS Gothic" w:cs="Segoe UI Symbol" w:hint="eastAsia"/>
            </w:rPr>
            <w:t>☐</w:t>
          </w:r>
        </w:sdtContent>
      </w:sdt>
      <w:r w:rsidR="00F85855" w:rsidRPr="3DB10A81">
        <w:rPr>
          <w:rFonts w:ascii="Arial" w:hAnsi="Arial" w:cs="Arial"/>
        </w:rPr>
        <w:t xml:space="preserve"> Occasionale</w:t>
      </w:r>
      <w:r w:rsidR="00F85855">
        <w:br/>
      </w:r>
      <w:sdt>
        <w:sdtPr>
          <w:rPr>
            <w:rFonts w:ascii="Segoe UI Symbol" w:hAnsi="Segoe UI Symbol" w:cs="Segoe UI Symbol"/>
          </w:rPr>
          <w:id w:val="382547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E321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F85855" w:rsidRPr="3DB10A81">
        <w:rPr>
          <w:rFonts w:ascii="Arial" w:hAnsi="Arial" w:cs="Arial"/>
        </w:rPr>
        <w:t xml:space="preserve"> Frequente</w:t>
      </w:r>
    </w:p>
    <w:p w14:paraId="1EC551D0" w14:textId="77777777" w:rsidR="00F85855" w:rsidRPr="00872C0D" w:rsidRDefault="00F85855" w:rsidP="00F85855">
      <w:pPr>
        <w:pStyle w:val="Nessunaspaziatura"/>
        <w:rPr>
          <w:rFonts w:ascii="Arial" w:hAnsi="Arial" w:cs="Arial"/>
        </w:rPr>
      </w:pPr>
    </w:p>
    <w:p w14:paraId="12E064EB" w14:textId="03C4B645" w:rsidR="00F85855" w:rsidRDefault="00F85855" w:rsidP="00F85855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1449581510"/>
          <w:placeholder>
            <w:docPart w:val="61914382B9F74FF8A6A059160206082F"/>
          </w:placeholder>
        </w:sdtPr>
        <w:sdtContent>
          <w:r w:rsidR="000E321E">
            <w:rPr>
              <w:rFonts w:ascii="Arial" w:hAnsi="Arial" w:cs="Arial"/>
            </w:rPr>
            <w:t>ChatGPT</w:t>
          </w:r>
        </w:sdtContent>
      </w:sdt>
    </w:p>
    <w:p w14:paraId="458C425E" w14:textId="77777777" w:rsidR="00F85855" w:rsidRPr="00872C0D" w:rsidRDefault="00F85855" w:rsidP="00F85855">
      <w:pPr>
        <w:pStyle w:val="Nessunaspaziatura"/>
        <w:rPr>
          <w:rFonts w:ascii="Arial" w:hAnsi="Arial" w:cs="Arial"/>
        </w:rPr>
      </w:pPr>
    </w:p>
    <w:p w14:paraId="30DAF66D" w14:textId="6935D474" w:rsidR="00F85855" w:rsidRDefault="00F85855" w:rsidP="00F85855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15151503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E321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16739231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E321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2814853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7022477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4735698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5B2C8B1D" w14:textId="77777777" w:rsidR="00F85855" w:rsidRPr="00872C0D" w:rsidRDefault="00F85855" w:rsidP="00F85855">
      <w:pPr>
        <w:pStyle w:val="Nessunaspaziatura"/>
        <w:rPr>
          <w:rFonts w:ascii="Arial" w:hAnsi="Arial" w:cs="Arial"/>
        </w:rPr>
      </w:pPr>
    </w:p>
    <w:p w14:paraId="56E1B75E" w14:textId="77777777" w:rsidR="00F85855" w:rsidRDefault="00F85855" w:rsidP="00F85855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2C447734" w14:textId="77777777" w:rsidR="00F85855" w:rsidRDefault="00F85855" w:rsidP="00F85855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99DC880" w14:textId="77777777" w:rsidR="00F85855" w:rsidRDefault="00F85855" w:rsidP="00F85855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1149053221"/>
        <w:placeholder>
          <w:docPart w:val="C0EA495706A34B2F9410B5A3AB964C6A"/>
        </w:placeholder>
        <w15:color w:val="C0C0C0"/>
      </w:sdtPr>
      <w:sdtContent>
        <w:p w14:paraId="4B370B98" w14:textId="498F3251" w:rsidR="00F85855" w:rsidRDefault="000E321E" w:rsidP="00F85855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 aiutami a comprendere come salvare dei dati unity su un json</w:t>
          </w:r>
        </w:p>
      </w:sdtContent>
    </w:sdt>
    <w:p w14:paraId="19C49366" w14:textId="77777777" w:rsidR="00F85855" w:rsidRPr="00872C0D" w:rsidRDefault="00F85855" w:rsidP="00F85855">
      <w:pPr>
        <w:pStyle w:val="Nessunaspaziatura"/>
        <w:rPr>
          <w:rFonts w:ascii="Arial" w:hAnsi="Arial" w:cs="Arial"/>
        </w:rPr>
      </w:pPr>
    </w:p>
    <w:p w14:paraId="255766FB" w14:textId="77777777" w:rsidR="00F85855" w:rsidRPr="00872C0D" w:rsidRDefault="00F85855" w:rsidP="00F85855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25166422" w14:textId="77777777" w:rsidR="00F85855" w:rsidRDefault="00F85855" w:rsidP="00F85855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670C21A0" w14:textId="77777777" w:rsidR="00F85855" w:rsidRDefault="00F85855" w:rsidP="00F85855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-402533154"/>
        <w:placeholder>
          <w:docPart w:val="7278956B576944158FA3C037CBFCB52B"/>
        </w:placeholder>
        <w15:color w:val="C0C0C0"/>
      </w:sdtPr>
      <w:sdtContent>
        <w:p w14:paraId="5772D695" w14:textId="273FE334" w:rsidR="00F85855" w:rsidRPr="00872C0D" w:rsidRDefault="000E321E" w:rsidP="00F85855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Spiegazione della struttura e del codice</w:t>
          </w:r>
        </w:p>
      </w:sdtContent>
    </w:sdt>
    <w:p w14:paraId="6B9EFBB3" w14:textId="77777777" w:rsidR="00F85855" w:rsidRDefault="00F85855" w:rsidP="00F85855">
      <w:pPr>
        <w:pStyle w:val="Nessunaspaziatura"/>
        <w:rPr>
          <w:rFonts w:ascii="Arial" w:hAnsi="Arial" w:cs="Arial"/>
          <w:b/>
          <w:bCs/>
        </w:rPr>
      </w:pPr>
    </w:p>
    <w:p w14:paraId="4D2AFF9B" w14:textId="4D95B168" w:rsidR="00F85855" w:rsidRDefault="00F85855" w:rsidP="00F85855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4620236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E321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7022447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E321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159464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0826013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59CC7A3" w14:textId="77777777" w:rsidR="00F85855" w:rsidRDefault="00F85855" w:rsidP="00F85855">
      <w:pPr>
        <w:pStyle w:val="Nessunaspaziatura"/>
        <w:rPr>
          <w:rFonts w:ascii="Arial" w:hAnsi="Arial" w:cs="Arial"/>
        </w:rPr>
      </w:pPr>
    </w:p>
    <w:p w14:paraId="6AA36206" w14:textId="77777777" w:rsidR="00F85855" w:rsidRPr="00872C0D" w:rsidRDefault="00F85855" w:rsidP="00F85855">
      <w:pPr>
        <w:pStyle w:val="Nessunaspaziatura"/>
        <w:rPr>
          <w:rFonts w:ascii="Arial" w:hAnsi="Arial" w:cs="Arial"/>
        </w:rPr>
      </w:pPr>
    </w:p>
    <w:p w14:paraId="3840B8CA" w14:textId="65622346" w:rsidR="00624F63" w:rsidRDefault="00F85855" w:rsidP="000E321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172EDE69" w14:textId="2F869165" w:rsidR="00A66436" w:rsidRDefault="000E321E" w:rsidP="000E321E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Arei cercato sulla documentazione ufficiale.</w:t>
      </w:r>
    </w:p>
    <w:p w14:paraId="5884AB1A" w14:textId="77777777" w:rsidR="00A66436" w:rsidRDefault="00A6643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A66436" w:rsidRPr="001D1B3C" w14:paraId="2C9E38D2" w14:textId="77777777" w:rsidTr="00441C26">
        <w:trPr>
          <w:trHeight w:val="199"/>
        </w:trPr>
        <w:tc>
          <w:tcPr>
            <w:tcW w:w="1250" w:type="pct"/>
            <w:vAlign w:val="center"/>
          </w:tcPr>
          <w:p w14:paraId="52780790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61C70F2E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A66436" w:rsidRPr="001D1B3C" w14:paraId="7F1BBF05" w14:textId="77777777" w:rsidTr="00441C26">
        <w:trPr>
          <w:trHeight w:val="196"/>
        </w:trPr>
        <w:tc>
          <w:tcPr>
            <w:tcW w:w="1250" w:type="pct"/>
            <w:vAlign w:val="center"/>
          </w:tcPr>
          <w:p w14:paraId="4CF69359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2A7FACFA" w14:textId="4AA455B7" w:rsidR="00A66436" w:rsidRPr="001D1B3C" w:rsidRDefault="00A66436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21.09.2026</w:t>
            </w:r>
          </w:p>
        </w:tc>
      </w:tr>
    </w:tbl>
    <w:p w14:paraId="667C189A" w14:textId="77777777" w:rsidR="00A66436" w:rsidRPr="001D1B3C" w:rsidRDefault="00A66436" w:rsidP="00A6643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A66436" w:rsidRPr="001D1B3C" w14:paraId="4CA63DFF" w14:textId="77777777" w:rsidTr="00441C26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1C8BA77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A66436" w:rsidRPr="001D1B3C" w14:paraId="2ADFB8A4" w14:textId="77777777" w:rsidTr="00441C26">
        <w:tc>
          <w:tcPr>
            <w:tcW w:w="1271" w:type="dxa"/>
          </w:tcPr>
          <w:p w14:paraId="20A54684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7F8EF87C" w14:textId="5FA6F860" w:rsidR="00A66436" w:rsidRPr="001D1B3C" w:rsidRDefault="00A66436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Risolto problema di merge</w:t>
            </w:r>
            <w:r w:rsidR="00682E55">
              <w:rPr>
                <w:rFonts w:ascii="Arial" w:hAnsi="Arial" w:cs="Arial"/>
              </w:rPr>
              <w:t>, aggiornato script per statistiche (quasi completo)</w:t>
            </w:r>
          </w:p>
        </w:tc>
      </w:tr>
      <w:tr w:rsidR="00A66436" w:rsidRPr="001D1B3C" w14:paraId="1B3BA690" w14:textId="77777777" w:rsidTr="00441C26">
        <w:tc>
          <w:tcPr>
            <w:tcW w:w="1271" w:type="dxa"/>
          </w:tcPr>
          <w:p w14:paraId="63BB2E56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1EED9361" w14:textId="24E77CAE" w:rsidR="00A66436" w:rsidRPr="001D1B3C" w:rsidRDefault="00682E55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Terminato ui statistiche e iniziato quella delle impostazioni</w:t>
            </w:r>
          </w:p>
        </w:tc>
      </w:tr>
    </w:tbl>
    <w:p w14:paraId="5A71B03D" w14:textId="77777777" w:rsidR="00A66436" w:rsidRPr="001D1B3C" w:rsidRDefault="00A66436" w:rsidP="00A66436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A66436" w:rsidRPr="001D1B3C" w14:paraId="77674DE0" w14:textId="77777777" w:rsidTr="00441C26">
        <w:tc>
          <w:tcPr>
            <w:tcW w:w="9628" w:type="dxa"/>
            <w:gridSpan w:val="2"/>
            <w:shd w:val="clear" w:color="auto" w:fill="D9D9D9" w:themeFill="background1" w:themeFillShade="D9"/>
          </w:tcPr>
          <w:p w14:paraId="5682EA67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A66436" w:rsidRPr="001D1B3C" w14:paraId="70D51ADB" w14:textId="77777777" w:rsidTr="00441C26">
        <w:tc>
          <w:tcPr>
            <w:tcW w:w="1276" w:type="dxa"/>
          </w:tcPr>
          <w:p w14:paraId="5123901F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5C5CD7F1" w14:textId="650FA839" w:rsidR="00A66436" w:rsidRPr="001D1B3C" w:rsidRDefault="00A66436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di merge, risolto tramite una configurazione di un tool di unity che permette di risolvere automaticamente i conflitti, è stato fatto una configurazione che fa avvia un file .cmd sotto la cartella tools questo piccolo script prende i file con conflitti rilevati da git e li traduce per unityyalmmerge facendo in modo che una volta usato il comando git pull non risultino più errori.</w:t>
            </w:r>
            <w:r w:rsidR="00B03292">
              <w:rPr>
                <w:rFonts w:ascii="Arial" w:hAnsi="Arial" w:cs="Arial"/>
              </w:rPr>
              <w:t xml:space="preserve"> Chatgpt mi ha supportato nella risoluzione di questo problema</w:t>
            </w:r>
          </w:p>
        </w:tc>
      </w:tr>
      <w:tr w:rsidR="00A66436" w:rsidRPr="001D1B3C" w14:paraId="4DD2FE56" w14:textId="77777777" w:rsidTr="00441C26">
        <w:tc>
          <w:tcPr>
            <w:tcW w:w="1276" w:type="dxa"/>
          </w:tcPr>
          <w:p w14:paraId="3A742963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15648F1D" w14:textId="1EBA9261" w:rsidR="00A66436" w:rsidRPr="001D1B3C" w:rsidRDefault="00682E55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27408ED" w14:textId="77777777" w:rsidR="00A66436" w:rsidRPr="001D1B3C" w:rsidRDefault="00A66436" w:rsidP="00A6643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6436" w:rsidRPr="001D1B3C" w14:paraId="6850BCD5" w14:textId="77777777" w:rsidTr="00441C26">
        <w:tc>
          <w:tcPr>
            <w:tcW w:w="9854" w:type="dxa"/>
            <w:shd w:val="clear" w:color="auto" w:fill="D9D9D9" w:themeFill="background1" w:themeFillShade="D9"/>
          </w:tcPr>
          <w:p w14:paraId="28874437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66436" w:rsidRPr="001D1B3C" w14:paraId="6869E49F" w14:textId="77777777" w:rsidTr="00441C26">
        <w:tc>
          <w:tcPr>
            <w:tcW w:w="9854" w:type="dxa"/>
          </w:tcPr>
          <w:p w14:paraId="7C6922D3" w14:textId="4B85D8DE" w:rsidR="00A66436" w:rsidRPr="001D1B3C" w:rsidRDefault="00682E55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ui delle statistiche è completa ma mancano alcune parti dello script, di conseguenza abbiamo un ritardo generale.</w:t>
            </w:r>
          </w:p>
        </w:tc>
      </w:tr>
    </w:tbl>
    <w:p w14:paraId="41749E39" w14:textId="77777777" w:rsidR="00A66436" w:rsidRPr="001D1B3C" w:rsidRDefault="00A66436" w:rsidP="00A6643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6436" w:rsidRPr="001D1B3C" w14:paraId="7EF50305" w14:textId="77777777" w:rsidTr="00441C26">
        <w:tc>
          <w:tcPr>
            <w:tcW w:w="9854" w:type="dxa"/>
            <w:shd w:val="clear" w:color="auto" w:fill="D9D9D9" w:themeFill="background1" w:themeFillShade="D9"/>
          </w:tcPr>
          <w:p w14:paraId="31E6D137" w14:textId="77777777" w:rsidR="00A66436" w:rsidRPr="001D1B3C" w:rsidRDefault="00A66436" w:rsidP="00441C2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66436" w:rsidRPr="001D1B3C" w14:paraId="44D87288" w14:textId="77777777" w:rsidTr="00441C26">
        <w:tc>
          <w:tcPr>
            <w:tcW w:w="9854" w:type="dxa"/>
          </w:tcPr>
          <w:p w14:paraId="1881C111" w14:textId="70154A65" w:rsidR="00A66436" w:rsidRPr="001D1B3C" w:rsidRDefault="00682E55" w:rsidP="00441C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Terminare script statistiche, continuare ui impostazioni</w:t>
            </w:r>
          </w:p>
        </w:tc>
      </w:tr>
    </w:tbl>
    <w:p w14:paraId="3EAE9E94" w14:textId="77777777" w:rsidR="00A66436" w:rsidRDefault="00A66436" w:rsidP="00A66436">
      <w:pPr>
        <w:rPr>
          <w:rFonts w:ascii="Arial" w:hAnsi="Arial" w:cs="Arial"/>
        </w:rPr>
      </w:pPr>
    </w:p>
    <w:p w14:paraId="4C065F11" w14:textId="77777777" w:rsidR="00A66436" w:rsidRPr="00AB3ABA" w:rsidRDefault="00A66436" w:rsidP="00A66436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6436" w:rsidRPr="00AB3ABA" w14:paraId="0214CBCA" w14:textId="77777777" w:rsidTr="00441C26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79FE12" w14:textId="77777777" w:rsidR="00A66436" w:rsidRPr="00AB3ABA" w:rsidRDefault="00A66436" w:rsidP="00441C26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A66436" w:rsidRPr="00AB3ABA" w14:paraId="4AA9F1A8" w14:textId="77777777" w:rsidTr="00441C26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AB04A" w14:textId="77777777" w:rsidR="00A66436" w:rsidRPr="00AB3ABA" w:rsidRDefault="00A66436" w:rsidP="00441C2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A66436" w:rsidRPr="00AB3ABA" w14:paraId="04C186B8" w14:textId="77777777" w:rsidTr="00441C26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A4A7" w14:textId="7C2097EF" w:rsidR="00A66436" w:rsidRPr="00AB3ABA" w:rsidRDefault="00682E55" w:rsidP="00441C2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 deve risolvere un problema di merge riscontrato al tentativo di pull e poi continuare con lo script delle statistiche, invece Bryan deve fine la ui delle statistiche e preferibilmente iniziare con le impostazioni.</w:t>
            </w:r>
          </w:p>
        </w:tc>
      </w:tr>
    </w:tbl>
    <w:p w14:paraId="0F59F1A0" w14:textId="77777777" w:rsidR="00A66436" w:rsidRPr="00AB3ABA" w:rsidRDefault="00A66436" w:rsidP="00A6643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6436" w:rsidRPr="00AB3ABA" w14:paraId="2E1D0732" w14:textId="77777777" w:rsidTr="00441C2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97441F" w14:textId="77777777" w:rsidR="00A66436" w:rsidRPr="00AB3ABA" w:rsidRDefault="00A66436" w:rsidP="00441C26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A66436" w:rsidRPr="00AB3ABA" w14:paraId="4EB37A5C" w14:textId="77777777" w:rsidTr="00441C2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C9E7" w14:textId="77777777" w:rsidR="00A66436" w:rsidRPr="00AB3ABA" w:rsidRDefault="00A66436" w:rsidP="00441C2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5669F449" w14:textId="77777777" w:rsidR="00A66436" w:rsidRPr="00AB3ABA" w:rsidRDefault="00A66436" w:rsidP="00A6643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6436" w:rsidRPr="00AB3ABA" w14:paraId="1B8234E7" w14:textId="77777777" w:rsidTr="00441C2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CD7EB2" w14:textId="77777777" w:rsidR="00A66436" w:rsidRPr="00AB3ABA" w:rsidRDefault="00A66436" w:rsidP="00441C26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A66436" w:rsidRPr="00AB3ABA" w14:paraId="0A388F9B" w14:textId="77777777" w:rsidTr="00441C2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4B45" w14:textId="77777777" w:rsidR="00A66436" w:rsidRPr="00AB3ABA" w:rsidRDefault="00A66436" w:rsidP="00441C2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36E9D266" w14:textId="77777777" w:rsidR="00A66436" w:rsidRPr="00AB3ABA" w:rsidRDefault="00A66436" w:rsidP="00A6643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6436" w:rsidRPr="00AB3ABA" w14:paraId="0C9204B0" w14:textId="77777777" w:rsidTr="00441C2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396986" w14:textId="77777777" w:rsidR="00A66436" w:rsidRPr="00AB3ABA" w:rsidRDefault="00A66436" w:rsidP="00441C26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A66436" w:rsidRPr="00AB3ABA" w14:paraId="6BB42AF2" w14:textId="77777777" w:rsidTr="00441C2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8098" w14:textId="77777777" w:rsidR="00A66436" w:rsidRPr="00AB3ABA" w:rsidRDefault="00A66436" w:rsidP="00441C2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79E07D0C" w14:textId="77777777" w:rsidR="00A66436" w:rsidRPr="001D1B3C" w:rsidRDefault="00A66436" w:rsidP="00A66436">
      <w:pPr>
        <w:rPr>
          <w:rFonts w:ascii="Arial" w:hAnsi="Arial" w:cs="Arial"/>
        </w:rPr>
      </w:pPr>
    </w:p>
    <w:p w14:paraId="342A2E5F" w14:textId="77777777" w:rsidR="00A66436" w:rsidRPr="001D1B3C" w:rsidRDefault="00A66436" w:rsidP="00A66436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141B379" w14:textId="77777777" w:rsidR="00A66436" w:rsidRPr="001D1B3C" w:rsidRDefault="00A66436" w:rsidP="00A66436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608F154D" w14:textId="77777777" w:rsidR="00A66436" w:rsidRDefault="00A66436" w:rsidP="00A66436">
      <w:pPr>
        <w:pStyle w:val="Nessunaspaziatura"/>
        <w:rPr>
          <w:rFonts w:ascii="Arial" w:hAnsi="Arial" w:cs="Arial"/>
          <w:b/>
          <w:bCs/>
        </w:rPr>
      </w:pPr>
    </w:p>
    <w:p w14:paraId="6C311DD6" w14:textId="77777777" w:rsidR="00A66436" w:rsidRDefault="00000000" w:rsidP="00A66436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1436130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643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66436" w:rsidRPr="3DB10A81">
        <w:rPr>
          <w:rFonts w:ascii="Arial" w:hAnsi="Arial" w:cs="Arial"/>
        </w:rPr>
        <w:t xml:space="preserve"> Nessuno</w:t>
      </w:r>
      <w:r w:rsidR="00A66436">
        <w:br/>
      </w:r>
      <w:sdt>
        <w:sdtPr>
          <w:rPr>
            <w:rFonts w:ascii="Segoe UI Symbol" w:hAnsi="Segoe UI Symbol" w:cs="Segoe UI Symbol"/>
          </w:rPr>
          <w:id w:val="-177426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643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66436" w:rsidRPr="3DB10A81">
        <w:rPr>
          <w:rFonts w:ascii="Arial" w:hAnsi="Arial" w:cs="Arial"/>
        </w:rPr>
        <w:t xml:space="preserve"> Occasionale</w:t>
      </w:r>
      <w:r w:rsidR="00A66436">
        <w:br/>
      </w:r>
      <w:sdt>
        <w:sdtPr>
          <w:rPr>
            <w:rFonts w:ascii="Segoe UI Symbol" w:hAnsi="Segoe UI Symbol" w:cs="Segoe UI Symbol"/>
          </w:rPr>
          <w:id w:val="21456184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6643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A66436" w:rsidRPr="3DB10A81">
        <w:rPr>
          <w:rFonts w:ascii="Arial" w:hAnsi="Arial" w:cs="Arial"/>
        </w:rPr>
        <w:t xml:space="preserve"> Frequente</w:t>
      </w:r>
    </w:p>
    <w:p w14:paraId="3352860A" w14:textId="77777777" w:rsidR="00A66436" w:rsidRPr="00872C0D" w:rsidRDefault="00A66436" w:rsidP="00A66436">
      <w:pPr>
        <w:pStyle w:val="Nessunaspaziatura"/>
        <w:rPr>
          <w:rFonts w:ascii="Arial" w:hAnsi="Arial" w:cs="Arial"/>
        </w:rPr>
      </w:pPr>
    </w:p>
    <w:p w14:paraId="7FED0BAA" w14:textId="777E97DB" w:rsidR="00A66436" w:rsidRDefault="00A66436" w:rsidP="00A66436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412320091"/>
          <w:placeholder>
            <w:docPart w:val="2914FE12113848D0B4DB7D5B369B56BC"/>
          </w:placeholder>
        </w:sdtPr>
        <w:sdtContent>
          <w:r>
            <w:rPr>
              <w:rFonts w:ascii="Arial" w:hAnsi="Arial" w:cs="Arial"/>
            </w:rPr>
            <w:t>ChatGPT</w:t>
          </w:r>
          <w:r w:rsidR="00682E55">
            <w:rPr>
              <w:rFonts w:ascii="Arial" w:hAnsi="Arial" w:cs="Arial"/>
            </w:rPr>
            <w:t>, Gemini</w:t>
          </w:r>
        </w:sdtContent>
      </w:sdt>
    </w:p>
    <w:p w14:paraId="43E57763" w14:textId="77777777" w:rsidR="00A66436" w:rsidRPr="00872C0D" w:rsidRDefault="00A66436" w:rsidP="00A66436">
      <w:pPr>
        <w:pStyle w:val="Nessunaspaziatura"/>
        <w:rPr>
          <w:rFonts w:ascii="Arial" w:hAnsi="Arial" w:cs="Arial"/>
        </w:rPr>
      </w:pPr>
    </w:p>
    <w:p w14:paraId="5521E9E7" w14:textId="379233B9" w:rsidR="00A66436" w:rsidRDefault="00A66436" w:rsidP="00A66436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5516960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6742304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7389777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82E5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12108005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8225351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11173410" w14:textId="77777777" w:rsidR="00A66436" w:rsidRPr="00872C0D" w:rsidRDefault="00A66436" w:rsidP="00A66436">
      <w:pPr>
        <w:pStyle w:val="Nessunaspaziatura"/>
        <w:rPr>
          <w:rFonts w:ascii="Arial" w:hAnsi="Arial" w:cs="Arial"/>
        </w:rPr>
      </w:pPr>
    </w:p>
    <w:p w14:paraId="423507EE" w14:textId="77777777" w:rsidR="00A66436" w:rsidRDefault="00A66436" w:rsidP="00A66436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077DFF32" w14:textId="77777777" w:rsidR="00A66436" w:rsidRDefault="00A66436" w:rsidP="00A6643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07B3CA74" w14:textId="77777777" w:rsidR="00A66436" w:rsidRDefault="00A66436" w:rsidP="00A66436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438759089"/>
        <w:placeholder>
          <w:docPart w:val="7EF59447D18C41E3BBAD18097625FAC0"/>
        </w:placeholder>
        <w15:color w:val="C0C0C0"/>
      </w:sdtPr>
      <w:sdtContent>
        <w:p w14:paraId="176A7AD7" w14:textId="355CEDF5" w:rsidR="00A66436" w:rsidRDefault="00A66436" w:rsidP="00A6643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682E55">
            <w:rPr>
              <w:rFonts w:ascii="Arial" w:hAnsi="Arial" w:cs="Arial"/>
            </w:rPr>
            <w:t>Ho riscontrato un problema di merge nonostante abbiamo impostato un sistema con un tool unity, puoi dirmi cosa analizzare per risolvere?</w:t>
          </w:r>
        </w:p>
        <w:p w14:paraId="1E3722B7" w14:textId="09B151A5" w:rsidR="00682E55" w:rsidRDefault="00682E55" w:rsidP="00A6643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Bryan: come si implementa un font in unity?</w:t>
          </w:r>
        </w:p>
      </w:sdtContent>
    </w:sdt>
    <w:p w14:paraId="6AF75482" w14:textId="77777777" w:rsidR="00A66436" w:rsidRPr="00872C0D" w:rsidRDefault="00A66436" w:rsidP="00A66436">
      <w:pPr>
        <w:pStyle w:val="Nessunaspaziatura"/>
        <w:rPr>
          <w:rFonts w:ascii="Arial" w:hAnsi="Arial" w:cs="Arial"/>
        </w:rPr>
      </w:pPr>
    </w:p>
    <w:p w14:paraId="2D71E73A" w14:textId="77777777" w:rsidR="00A66436" w:rsidRPr="00872C0D" w:rsidRDefault="00A66436" w:rsidP="00A6643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05C07A69" w14:textId="77777777" w:rsidR="00A66436" w:rsidRDefault="00A66436" w:rsidP="00A6643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424B58F" w14:textId="77777777" w:rsidR="00A66436" w:rsidRDefault="00A66436" w:rsidP="00A66436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1520808540"/>
        <w:placeholder>
          <w:docPart w:val="441814869F024490A12585532A8B8967"/>
        </w:placeholder>
        <w15:color w:val="C0C0C0"/>
      </w:sdtPr>
      <w:sdtContent>
        <w:p w14:paraId="4F55F741" w14:textId="5AB951D5" w:rsidR="00A66436" w:rsidRDefault="00682E55" w:rsidP="00A6643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 una serie di comandi per eseguire il debug necessario</w:t>
          </w:r>
        </w:p>
        <w:p w14:paraId="1AF87F1D" w14:textId="618DEC04" w:rsidR="00682E55" w:rsidRPr="00872C0D" w:rsidRDefault="00682E55" w:rsidP="00A6643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Bryan: la risposta aspettata con la soluzione</w:t>
          </w:r>
        </w:p>
      </w:sdtContent>
    </w:sdt>
    <w:p w14:paraId="2FFB5D51" w14:textId="77777777" w:rsidR="00A66436" w:rsidRDefault="00A66436" w:rsidP="00A66436">
      <w:pPr>
        <w:pStyle w:val="Nessunaspaziatura"/>
        <w:rPr>
          <w:rFonts w:ascii="Arial" w:hAnsi="Arial" w:cs="Arial"/>
          <w:b/>
          <w:bCs/>
        </w:rPr>
      </w:pPr>
    </w:p>
    <w:p w14:paraId="5937CB0F" w14:textId="77777777" w:rsidR="00A66436" w:rsidRDefault="00A66436" w:rsidP="00A6643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5994853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1763355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2757950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4378709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C75E819" w14:textId="77777777" w:rsidR="00A66436" w:rsidRDefault="00A66436" w:rsidP="00A66436">
      <w:pPr>
        <w:pStyle w:val="Nessunaspaziatura"/>
        <w:rPr>
          <w:rFonts w:ascii="Arial" w:hAnsi="Arial" w:cs="Arial"/>
        </w:rPr>
      </w:pPr>
    </w:p>
    <w:p w14:paraId="6255E544" w14:textId="77777777" w:rsidR="00A66436" w:rsidRPr="00872C0D" w:rsidRDefault="00A66436" w:rsidP="00A66436">
      <w:pPr>
        <w:pStyle w:val="Nessunaspaziatura"/>
        <w:rPr>
          <w:rFonts w:ascii="Arial" w:hAnsi="Arial" w:cs="Arial"/>
        </w:rPr>
      </w:pPr>
    </w:p>
    <w:p w14:paraId="5A585FD4" w14:textId="17BDFAA7" w:rsidR="00A66436" w:rsidRPr="005D435D" w:rsidRDefault="00A66436" w:rsidP="00A6643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650C9A41" w14:textId="658AE9B3" w:rsidR="006626BE" w:rsidRDefault="00682E55" w:rsidP="000E321E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Saremmo stati persi aumentando notevolmente il ritardo</w:t>
      </w:r>
    </w:p>
    <w:p w14:paraId="1D346D4B" w14:textId="77777777" w:rsidR="006626BE" w:rsidRDefault="006626B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6626BE" w:rsidRPr="001D1B3C" w14:paraId="077C6D35" w14:textId="77777777" w:rsidTr="00146DA3">
        <w:trPr>
          <w:trHeight w:val="199"/>
        </w:trPr>
        <w:tc>
          <w:tcPr>
            <w:tcW w:w="1250" w:type="pct"/>
            <w:vAlign w:val="center"/>
          </w:tcPr>
          <w:p w14:paraId="4B74E0B3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5DDD225F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6626BE" w:rsidRPr="001D1B3C" w14:paraId="7B0A94D7" w14:textId="77777777" w:rsidTr="00146DA3">
        <w:trPr>
          <w:trHeight w:val="196"/>
        </w:trPr>
        <w:tc>
          <w:tcPr>
            <w:tcW w:w="1250" w:type="pct"/>
            <w:vAlign w:val="center"/>
          </w:tcPr>
          <w:p w14:paraId="4B7643CC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1313D622" w14:textId="1CD1E829" w:rsidR="006626BE" w:rsidRPr="001D1B3C" w:rsidRDefault="006626BE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862319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.09.2026</w:t>
            </w:r>
          </w:p>
        </w:tc>
      </w:tr>
    </w:tbl>
    <w:p w14:paraId="5FFCE8AD" w14:textId="77777777" w:rsidR="006626BE" w:rsidRPr="001D1B3C" w:rsidRDefault="006626BE" w:rsidP="006626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6626BE" w:rsidRPr="001D1B3C" w14:paraId="67A07A6A" w14:textId="77777777" w:rsidTr="00146DA3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4771655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626BE" w:rsidRPr="001D1B3C" w14:paraId="7E85EC05" w14:textId="77777777" w:rsidTr="00146DA3">
        <w:tc>
          <w:tcPr>
            <w:tcW w:w="1271" w:type="dxa"/>
          </w:tcPr>
          <w:p w14:paraId="128535E9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1B71F9B9" w14:textId="5441219C" w:rsidR="006626BE" w:rsidRPr="001D1B3C" w:rsidRDefault="0053368B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Terminato script statistiche.</w:t>
            </w:r>
          </w:p>
        </w:tc>
      </w:tr>
      <w:tr w:rsidR="006626BE" w:rsidRPr="001D1B3C" w14:paraId="657B9813" w14:textId="77777777" w:rsidTr="00146DA3">
        <w:tc>
          <w:tcPr>
            <w:tcW w:w="1271" w:type="dxa"/>
          </w:tcPr>
          <w:p w14:paraId="72BC7665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43170730" w14:textId="2F29A851" w:rsidR="006626BE" w:rsidRPr="001D1B3C" w:rsidRDefault="0053368B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Terminata UI Impostazioni e Comandi, aggiornata la documentazione.</w:t>
            </w:r>
          </w:p>
        </w:tc>
      </w:tr>
    </w:tbl>
    <w:p w14:paraId="5185F05C" w14:textId="77777777" w:rsidR="006626BE" w:rsidRPr="001D1B3C" w:rsidRDefault="006626BE" w:rsidP="006626BE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6626BE" w:rsidRPr="001D1B3C" w14:paraId="5EAB27DA" w14:textId="77777777" w:rsidTr="00146DA3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A62E300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626BE" w:rsidRPr="001D1B3C" w14:paraId="2FD368E3" w14:textId="77777777" w:rsidTr="00146DA3">
        <w:tc>
          <w:tcPr>
            <w:tcW w:w="1276" w:type="dxa"/>
          </w:tcPr>
          <w:p w14:paraId="6724C084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07FA7E7E" w14:textId="36DAC66E" w:rsidR="006626BE" w:rsidRPr="001D1B3C" w:rsidRDefault="0053368B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6626BE" w:rsidRPr="001D1B3C" w14:paraId="729908C0" w14:textId="77777777" w:rsidTr="00146DA3">
        <w:tc>
          <w:tcPr>
            <w:tcW w:w="1276" w:type="dxa"/>
          </w:tcPr>
          <w:p w14:paraId="5C6BA062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27F4BA3A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3F1AB1A" w14:textId="77777777" w:rsidR="006626BE" w:rsidRPr="001D1B3C" w:rsidRDefault="006626BE" w:rsidP="006626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26BE" w:rsidRPr="001D1B3C" w14:paraId="7A9E6D8D" w14:textId="77777777" w:rsidTr="00146DA3">
        <w:tc>
          <w:tcPr>
            <w:tcW w:w="9854" w:type="dxa"/>
            <w:shd w:val="clear" w:color="auto" w:fill="D9D9D9" w:themeFill="background1" w:themeFillShade="D9"/>
          </w:tcPr>
          <w:p w14:paraId="193E004E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626BE" w:rsidRPr="001D1B3C" w14:paraId="13D340FA" w14:textId="77777777" w:rsidTr="00146DA3">
        <w:tc>
          <w:tcPr>
            <w:tcW w:w="9854" w:type="dxa"/>
          </w:tcPr>
          <w:p w14:paraId="2ADDA36C" w14:textId="06C57A04" w:rsidR="006626BE" w:rsidRPr="001D1B3C" w:rsidRDefault="0053368B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Rispetto alla pianificazione abbiamo un leggero ritardo avendo finito solo oggi le statistiche, ma questo risulta recuperabile essendo che lavoriamo separatamente dividendo ui e scripting, infatti bryan ha iniziato la ui delle impostazioni il giorno previsto.</w:t>
            </w:r>
          </w:p>
        </w:tc>
      </w:tr>
    </w:tbl>
    <w:p w14:paraId="2A706906" w14:textId="77777777" w:rsidR="006626BE" w:rsidRPr="001D1B3C" w:rsidRDefault="006626BE" w:rsidP="006626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26BE" w:rsidRPr="001D1B3C" w14:paraId="1E991668" w14:textId="77777777" w:rsidTr="00146DA3">
        <w:tc>
          <w:tcPr>
            <w:tcW w:w="9854" w:type="dxa"/>
            <w:shd w:val="clear" w:color="auto" w:fill="D9D9D9" w:themeFill="background1" w:themeFillShade="D9"/>
          </w:tcPr>
          <w:p w14:paraId="3579D97B" w14:textId="77777777" w:rsidR="006626BE" w:rsidRPr="001D1B3C" w:rsidRDefault="006626BE" w:rsidP="00146DA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626BE" w:rsidRPr="001D1B3C" w14:paraId="1FB15D79" w14:textId="77777777" w:rsidTr="00146DA3">
        <w:tc>
          <w:tcPr>
            <w:tcW w:w="9854" w:type="dxa"/>
          </w:tcPr>
          <w:p w14:paraId="34FE2C74" w14:textId="77777777" w:rsidR="006626BE" w:rsidRDefault="0053368B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 non sarà presente mercoledì 23 perciò cercherà di iniziare e concludere gli script per le impostazioni.</w:t>
            </w:r>
          </w:p>
          <w:p w14:paraId="71FD5BA2" w14:textId="2853E4B6" w:rsidR="009478A5" w:rsidRPr="001D1B3C" w:rsidRDefault="009478A5" w:rsidP="00146D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 comincerà la logica di gestione dei comandi.</w:t>
            </w:r>
          </w:p>
        </w:tc>
      </w:tr>
    </w:tbl>
    <w:p w14:paraId="725BBC1A" w14:textId="77777777" w:rsidR="006626BE" w:rsidRDefault="006626BE" w:rsidP="006626BE">
      <w:pPr>
        <w:rPr>
          <w:rFonts w:ascii="Arial" w:hAnsi="Arial" w:cs="Arial"/>
        </w:rPr>
      </w:pPr>
    </w:p>
    <w:p w14:paraId="444C26C8" w14:textId="77777777" w:rsidR="006626BE" w:rsidRPr="00AB3ABA" w:rsidRDefault="006626BE" w:rsidP="006626BE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26BE" w:rsidRPr="00AB3ABA" w14:paraId="094CDBCF" w14:textId="77777777" w:rsidTr="00146DA3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78B1E1" w14:textId="77777777" w:rsidR="006626BE" w:rsidRPr="00AB3ABA" w:rsidRDefault="006626BE" w:rsidP="00146DA3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6626BE" w:rsidRPr="00AB3ABA" w14:paraId="67C1451F" w14:textId="77777777" w:rsidTr="00146DA3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94A38" w14:textId="77777777" w:rsidR="006626BE" w:rsidRPr="00AB3ABA" w:rsidRDefault="006626BE" w:rsidP="00146DA3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6626BE" w:rsidRPr="006626BE" w14:paraId="2CE470E0" w14:textId="77777777" w:rsidTr="00146DA3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D72AD" w14:textId="499CB06A" w:rsidR="006626BE" w:rsidRDefault="006626BE" w:rsidP="00146DA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Riley: Finire completamente lo script per le statistiche e cominciare con quello per le impostazioni.</w:t>
            </w:r>
          </w:p>
          <w:p w14:paraId="7C859CFC" w14:textId="7BE98B94" w:rsidR="006626BE" w:rsidRPr="006626BE" w:rsidRDefault="006626BE" w:rsidP="00146DA3">
            <w:pPr>
              <w:spacing w:after="200" w:line="276" w:lineRule="auto"/>
              <w:rPr>
                <w:rFonts w:ascii="Arial" w:hAnsi="Arial" w:cs="Arial"/>
              </w:rPr>
            </w:pPr>
            <w:r w:rsidRPr="006626BE">
              <w:rPr>
                <w:rFonts w:ascii="Arial" w:hAnsi="Arial" w:cs="Arial"/>
              </w:rPr>
              <w:t>Bryan: Finire la ui del</w:t>
            </w:r>
            <w:r>
              <w:rPr>
                <w:rFonts w:ascii="Arial" w:hAnsi="Arial" w:cs="Arial"/>
              </w:rPr>
              <w:t>le impostazioni e progettazione sviluppo del prossimo sprint.</w:t>
            </w:r>
          </w:p>
        </w:tc>
      </w:tr>
    </w:tbl>
    <w:p w14:paraId="52CB08A2" w14:textId="77777777" w:rsidR="006626BE" w:rsidRPr="006626BE" w:rsidRDefault="006626BE" w:rsidP="006626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26BE" w:rsidRPr="00AB3ABA" w14:paraId="5736F12C" w14:textId="77777777" w:rsidTr="00146DA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16FEB9" w14:textId="77777777" w:rsidR="006626BE" w:rsidRPr="00AB3ABA" w:rsidRDefault="006626BE" w:rsidP="00146DA3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6626BE" w:rsidRPr="00AB3ABA" w14:paraId="2EA80417" w14:textId="77777777" w:rsidTr="00146DA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0963" w14:textId="77777777" w:rsidR="006626BE" w:rsidRPr="00AB3ABA" w:rsidRDefault="006626BE" w:rsidP="00146DA3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7EB1BA32" w14:textId="77777777" w:rsidR="006626BE" w:rsidRPr="00AB3ABA" w:rsidRDefault="006626BE" w:rsidP="006626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26BE" w:rsidRPr="00AB3ABA" w14:paraId="73964707" w14:textId="77777777" w:rsidTr="00146DA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411A30" w14:textId="77777777" w:rsidR="006626BE" w:rsidRPr="00AB3ABA" w:rsidRDefault="006626BE" w:rsidP="00146DA3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6626BE" w:rsidRPr="00AB3ABA" w14:paraId="2D4FF2DC" w14:textId="77777777" w:rsidTr="00146DA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BC19" w14:textId="77777777" w:rsidR="006626BE" w:rsidRPr="00AB3ABA" w:rsidRDefault="006626BE" w:rsidP="00146DA3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6F24AB59" w14:textId="77777777" w:rsidR="006626BE" w:rsidRPr="00AB3ABA" w:rsidRDefault="006626BE" w:rsidP="006626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26BE" w:rsidRPr="00AB3ABA" w14:paraId="478B5A00" w14:textId="77777777" w:rsidTr="00146DA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CE75D5" w14:textId="77777777" w:rsidR="006626BE" w:rsidRPr="00AB3ABA" w:rsidRDefault="006626BE" w:rsidP="00146DA3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6626BE" w:rsidRPr="00AB3ABA" w14:paraId="096E19DA" w14:textId="77777777" w:rsidTr="00146DA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81F3" w14:textId="77777777" w:rsidR="006626BE" w:rsidRPr="00AB3ABA" w:rsidRDefault="006626BE" w:rsidP="00146DA3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0E73940A" w14:textId="1B28B1E5" w:rsidR="006626BE" w:rsidRDefault="006626BE" w:rsidP="006626BE">
      <w:pPr>
        <w:rPr>
          <w:rFonts w:ascii="Arial" w:hAnsi="Arial" w:cs="Arial"/>
        </w:rPr>
      </w:pPr>
    </w:p>
    <w:p w14:paraId="29CE72E3" w14:textId="77777777" w:rsidR="00862319" w:rsidRPr="001D1B3C" w:rsidRDefault="00862319" w:rsidP="006626BE">
      <w:pPr>
        <w:rPr>
          <w:rFonts w:ascii="Arial" w:hAnsi="Arial" w:cs="Arial"/>
        </w:rPr>
      </w:pPr>
    </w:p>
    <w:p w14:paraId="0302ED86" w14:textId="77777777" w:rsidR="006626BE" w:rsidRPr="001D1B3C" w:rsidRDefault="006626BE" w:rsidP="006626BE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225ECF66" w14:textId="77777777" w:rsidR="006626BE" w:rsidRDefault="006626BE" w:rsidP="006626BE">
      <w:pPr>
        <w:pStyle w:val="Nessunaspaziatura"/>
        <w:rPr>
          <w:rFonts w:ascii="Arial" w:hAnsi="Arial" w:cs="Arial"/>
          <w:b/>
          <w:bCs/>
        </w:rPr>
      </w:pPr>
    </w:p>
    <w:p w14:paraId="2A474BDB" w14:textId="77777777" w:rsidR="006626BE" w:rsidRDefault="00000000" w:rsidP="006626BE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14517757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26B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626BE" w:rsidRPr="3DB10A81">
        <w:rPr>
          <w:rFonts w:ascii="Arial" w:hAnsi="Arial" w:cs="Arial"/>
        </w:rPr>
        <w:t xml:space="preserve"> Nessuno</w:t>
      </w:r>
      <w:r w:rsidR="006626BE">
        <w:br/>
      </w:r>
      <w:sdt>
        <w:sdtPr>
          <w:rPr>
            <w:rFonts w:ascii="Segoe UI Symbol" w:hAnsi="Segoe UI Symbol" w:cs="Segoe UI Symbol"/>
          </w:rPr>
          <w:id w:val="16883973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26B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626BE" w:rsidRPr="3DB10A81">
        <w:rPr>
          <w:rFonts w:ascii="Arial" w:hAnsi="Arial" w:cs="Arial"/>
        </w:rPr>
        <w:t xml:space="preserve"> Occasionale</w:t>
      </w:r>
      <w:r w:rsidR="006626BE">
        <w:br/>
      </w:r>
      <w:sdt>
        <w:sdtPr>
          <w:rPr>
            <w:rFonts w:ascii="Segoe UI Symbol" w:hAnsi="Segoe UI Symbol" w:cs="Segoe UI Symbol"/>
          </w:rPr>
          <w:id w:val="5504195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626B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6626BE" w:rsidRPr="3DB10A81">
        <w:rPr>
          <w:rFonts w:ascii="Arial" w:hAnsi="Arial" w:cs="Arial"/>
        </w:rPr>
        <w:t xml:space="preserve"> Frequente</w:t>
      </w:r>
    </w:p>
    <w:p w14:paraId="0C35EC33" w14:textId="77777777" w:rsidR="006626BE" w:rsidRPr="00872C0D" w:rsidRDefault="006626BE" w:rsidP="006626BE">
      <w:pPr>
        <w:pStyle w:val="Nessunaspaziatura"/>
        <w:rPr>
          <w:rFonts w:ascii="Arial" w:hAnsi="Arial" w:cs="Arial"/>
        </w:rPr>
      </w:pPr>
    </w:p>
    <w:p w14:paraId="0BB319A0" w14:textId="6102E1A8" w:rsidR="006626BE" w:rsidRDefault="006626BE" w:rsidP="006626BE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290252435"/>
          <w:placeholder>
            <w:docPart w:val="1E948FAFC0604F878ED8739B479C4621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70EAD255" w14:textId="77777777" w:rsidR="006626BE" w:rsidRPr="00872C0D" w:rsidRDefault="006626BE" w:rsidP="006626BE">
      <w:pPr>
        <w:pStyle w:val="Nessunaspaziatura"/>
        <w:rPr>
          <w:rFonts w:ascii="Arial" w:hAnsi="Arial" w:cs="Arial"/>
        </w:rPr>
      </w:pPr>
    </w:p>
    <w:p w14:paraId="7B940475" w14:textId="26153E4A" w:rsidR="006626BE" w:rsidRDefault="006626BE" w:rsidP="006626BE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2854345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6396185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5538560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3368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544259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1149979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87BE6D3" w14:textId="77777777" w:rsidR="006626BE" w:rsidRPr="00872C0D" w:rsidRDefault="006626BE" w:rsidP="006626BE">
      <w:pPr>
        <w:pStyle w:val="Nessunaspaziatura"/>
        <w:rPr>
          <w:rFonts w:ascii="Arial" w:hAnsi="Arial" w:cs="Arial"/>
        </w:rPr>
      </w:pPr>
    </w:p>
    <w:p w14:paraId="44532344" w14:textId="77777777" w:rsidR="006626BE" w:rsidRDefault="006626BE" w:rsidP="006626BE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447CAFDC" w14:textId="77777777" w:rsidR="006626BE" w:rsidRDefault="006626BE" w:rsidP="006626B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7E7361AF" w14:textId="77777777" w:rsidR="006626BE" w:rsidRDefault="006626BE" w:rsidP="006626BE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155071829"/>
        <w:placeholder>
          <w:docPart w:val="389EC1687F374A18B9EF7D0C026BCFD7"/>
        </w:placeholder>
        <w15:color w:val="C0C0C0"/>
      </w:sdtPr>
      <w:sdtContent>
        <w:p w14:paraId="2308AB8A" w14:textId="5DD98E56" w:rsidR="006626BE" w:rsidRDefault="006626BE" w:rsidP="009478A5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53368B">
            <w:rPr>
              <w:rFonts w:ascii="Arial" w:hAnsi="Arial" w:cs="Arial"/>
            </w:rPr>
            <w:t>Il numero inserito nel json risulta essere un numero che va dal miliardo in su, ma l’applicativo lo riduce a milioni, per caso i valori int non supportano i miliardi?</w:t>
          </w:r>
          <w:r w:rsidR="009478A5">
            <w:rPr>
              <w:rFonts w:ascii="Arial" w:hAnsi="Arial" w:cs="Arial"/>
            </w:rPr>
            <w:t xml:space="preserve"> </w:t>
          </w:r>
        </w:p>
      </w:sdtContent>
    </w:sdt>
    <w:p w14:paraId="1EA992F8" w14:textId="77777777" w:rsidR="006626BE" w:rsidRPr="00872C0D" w:rsidRDefault="006626BE" w:rsidP="006626BE">
      <w:pPr>
        <w:pStyle w:val="Nessunaspaziatura"/>
        <w:rPr>
          <w:rFonts w:ascii="Arial" w:hAnsi="Arial" w:cs="Arial"/>
        </w:rPr>
      </w:pPr>
    </w:p>
    <w:p w14:paraId="6A77F2A8" w14:textId="77777777" w:rsidR="006626BE" w:rsidRPr="00872C0D" w:rsidRDefault="006626BE" w:rsidP="006626B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16A50A93" w14:textId="77777777" w:rsidR="006626BE" w:rsidRDefault="006626BE" w:rsidP="006626B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54936053" w14:textId="77777777" w:rsidR="006626BE" w:rsidRDefault="006626BE" w:rsidP="006626BE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1675768618"/>
        <w:placeholder>
          <w:docPart w:val="7A579F43FD344C24AA05428EF85192A5"/>
        </w:placeholder>
        <w15:color w:val="C0C0C0"/>
      </w:sdtPr>
      <w:sdtContent>
        <w:p w14:paraId="0AA09D82" w14:textId="4697C72B" w:rsidR="006626BE" w:rsidRPr="00872C0D" w:rsidRDefault="006626BE" w:rsidP="009478A5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53368B">
            <w:rPr>
              <w:rFonts w:ascii="Arial" w:hAnsi="Arial" w:cs="Arial"/>
            </w:rPr>
            <w:t>Mi ha detto che int supporta i miliardi ma che ha un massimo di circa 2,2 miliardi ed il numero risultava più grande quindi ho ripiegato su un long</w:t>
          </w:r>
        </w:p>
      </w:sdtContent>
    </w:sdt>
    <w:p w14:paraId="4EC73D52" w14:textId="77777777" w:rsidR="006626BE" w:rsidRDefault="006626BE" w:rsidP="006626BE">
      <w:pPr>
        <w:pStyle w:val="Nessunaspaziatura"/>
        <w:rPr>
          <w:rFonts w:ascii="Arial" w:hAnsi="Arial" w:cs="Arial"/>
          <w:b/>
          <w:bCs/>
        </w:rPr>
      </w:pPr>
    </w:p>
    <w:p w14:paraId="4C885C5D" w14:textId="77777777" w:rsidR="006626BE" w:rsidRDefault="006626BE" w:rsidP="006626B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7697468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517616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531336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47915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264C3301" w14:textId="77777777" w:rsidR="006626BE" w:rsidRDefault="006626BE" w:rsidP="006626BE">
      <w:pPr>
        <w:pStyle w:val="Nessunaspaziatura"/>
        <w:rPr>
          <w:rFonts w:ascii="Arial" w:hAnsi="Arial" w:cs="Arial"/>
        </w:rPr>
      </w:pPr>
    </w:p>
    <w:p w14:paraId="544D7153" w14:textId="77777777" w:rsidR="006626BE" w:rsidRPr="00872C0D" w:rsidRDefault="006626BE" w:rsidP="006626BE">
      <w:pPr>
        <w:pStyle w:val="Nessunaspaziatura"/>
        <w:rPr>
          <w:rFonts w:ascii="Arial" w:hAnsi="Arial" w:cs="Arial"/>
        </w:rPr>
      </w:pPr>
    </w:p>
    <w:p w14:paraId="3A014D54" w14:textId="77777777" w:rsidR="006626BE" w:rsidRPr="005D435D" w:rsidRDefault="006626BE" w:rsidP="006626B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218424F7" w14:textId="112C8EAA" w:rsidR="00862319" w:rsidRDefault="0053368B" w:rsidP="000E321E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Riley: cercato in dei forum o documentazioni.</w:t>
      </w:r>
    </w:p>
    <w:p w14:paraId="7569C1CF" w14:textId="77777777" w:rsidR="00862319" w:rsidRDefault="0086231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A64896" w:rsidRPr="001D1B3C" w14:paraId="2B988CE5" w14:textId="77777777" w:rsidTr="00427107">
        <w:trPr>
          <w:trHeight w:val="199"/>
        </w:trPr>
        <w:tc>
          <w:tcPr>
            <w:tcW w:w="1250" w:type="pct"/>
            <w:vAlign w:val="center"/>
          </w:tcPr>
          <w:p w14:paraId="0BAA5317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204253E0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A64896" w:rsidRPr="001D1B3C" w14:paraId="0F8DD048" w14:textId="77777777" w:rsidTr="00427107">
        <w:trPr>
          <w:trHeight w:val="196"/>
        </w:trPr>
        <w:tc>
          <w:tcPr>
            <w:tcW w:w="1250" w:type="pct"/>
            <w:vAlign w:val="center"/>
          </w:tcPr>
          <w:p w14:paraId="166202D6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491396D2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25.09.2026</w:t>
            </w:r>
          </w:p>
        </w:tc>
      </w:tr>
    </w:tbl>
    <w:p w14:paraId="4E7C1367" w14:textId="77777777" w:rsidR="00A64896" w:rsidRPr="001D1B3C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A64896" w:rsidRPr="001D1B3C" w14:paraId="0C57B4A7" w14:textId="77777777" w:rsidTr="0042710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9012792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A64896" w:rsidRPr="001D1B3C" w14:paraId="4D15ABC7" w14:textId="77777777" w:rsidTr="00427107">
        <w:tc>
          <w:tcPr>
            <w:tcW w:w="1271" w:type="dxa"/>
          </w:tcPr>
          <w:p w14:paraId="1BBA2F61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50B8655E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Praticamente terminato lo script per le impostazioni, in questo momento risultano mancare delle applicazioni per quello che riguarda l’audio e le sensibilità avendo scoperto che c’è un sistema da creare manualmente e non già costruito</w:t>
            </w:r>
          </w:p>
        </w:tc>
      </w:tr>
      <w:tr w:rsidR="00A64896" w:rsidRPr="001D1B3C" w14:paraId="24D325BE" w14:textId="77777777" w:rsidTr="00427107">
        <w:tc>
          <w:tcPr>
            <w:tcW w:w="1271" w:type="dxa"/>
          </w:tcPr>
          <w:p w14:paraId="536BC8F5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69094CC6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Praticamente concluso i comandi.</w:t>
            </w:r>
          </w:p>
        </w:tc>
      </w:tr>
    </w:tbl>
    <w:p w14:paraId="535BAD62" w14:textId="77777777" w:rsidR="00A64896" w:rsidRPr="001D1B3C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A64896" w:rsidRPr="001D1B3C" w14:paraId="40DA6732" w14:textId="77777777" w:rsidTr="0042710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7F176DC0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A64896" w:rsidRPr="001D1B3C" w14:paraId="40CC9690" w14:textId="77777777" w:rsidTr="00427107">
        <w:tc>
          <w:tcPr>
            <w:tcW w:w="1276" w:type="dxa"/>
          </w:tcPr>
          <w:p w14:paraId="15B5BA2A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77B39E4B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notato come certe impostazioni non sono modificabili con variabili di unity e quindi ho usato del tempo per eseguire qualche ricerca.</w:t>
            </w:r>
          </w:p>
        </w:tc>
      </w:tr>
      <w:tr w:rsidR="00A64896" w:rsidRPr="001D1B3C" w14:paraId="4CA7CBDC" w14:textId="77777777" w:rsidTr="00427107">
        <w:tc>
          <w:tcPr>
            <w:tcW w:w="1276" w:type="dxa"/>
          </w:tcPr>
          <w:p w14:paraId="03B8DAC6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65AD83D7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C44A152" w14:textId="77777777" w:rsidR="00A64896" w:rsidRPr="001D1B3C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1D1B3C" w14:paraId="69D096D0" w14:textId="77777777" w:rsidTr="00427107">
        <w:tc>
          <w:tcPr>
            <w:tcW w:w="9854" w:type="dxa"/>
            <w:shd w:val="clear" w:color="auto" w:fill="D9D9D9" w:themeFill="background1" w:themeFillShade="D9"/>
          </w:tcPr>
          <w:p w14:paraId="4FED9DEE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64896" w:rsidRPr="001D1B3C" w14:paraId="0546DF73" w14:textId="77777777" w:rsidTr="00427107">
        <w:tc>
          <w:tcPr>
            <w:tcW w:w="9854" w:type="dxa"/>
          </w:tcPr>
          <w:p w14:paraId="0236A439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Purtroppo siamo in ritardo e quindi non abbiamo concluso a pieno il primo sprint come sperato, questo anche dovuto a delle assenze per motivi extrascolastici.</w:t>
            </w:r>
          </w:p>
        </w:tc>
      </w:tr>
    </w:tbl>
    <w:p w14:paraId="0AF6EFDC" w14:textId="77777777" w:rsidR="00A64896" w:rsidRPr="001D1B3C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1D1B3C" w14:paraId="00B69EBA" w14:textId="77777777" w:rsidTr="00427107">
        <w:tc>
          <w:tcPr>
            <w:tcW w:w="9854" w:type="dxa"/>
            <w:shd w:val="clear" w:color="auto" w:fill="D9D9D9" w:themeFill="background1" w:themeFillShade="D9"/>
          </w:tcPr>
          <w:p w14:paraId="3E5C946B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64896" w:rsidRPr="001D1B3C" w14:paraId="4008512A" w14:textId="77777777" w:rsidTr="00427107">
        <w:tc>
          <w:tcPr>
            <w:tcW w:w="9854" w:type="dxa"/>
          </w:tcPr>
          <w:p w14:paraId="78F3E796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Eseguire lo sprint review, pianificare il prossimo sprint ed iniziarlo</w:t>
            </w:r>
          </w:p>
        </w:tc>
      </w:tr>
    </w:tbl>
    <w:p w14:paraId="1A1E9E63" w14:textId="77777777" w:rsidR="00A64896" w:rsidRDefault="00A64896" w:rsidP="00A64896">
      <w:pPr>
        <w:rPr>
          <w:rFonts w:ascii="Arial" w:hAnsi="Arial" w:cs="Arial"/>
        </w:rPr>
      </w:pPr>
    </w:p>
    <w:p w14:paraId="23AF058C" w14:textId="77777777" w:rsidR="00A64896" w:rsidRPr="00AB3ABA" w:rsidRDefault="00A64896" w:rsidP="00A64896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AB3ABA" w14:paraId="6E67FF57" w14:textId="77777777" w:rsidTr="00427107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748D93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A64896" w:rsidRPr="00AB3ABA" w14:paraId="06746EE2" w14:textId="77777777" w:rsidTr="00427107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B9CA0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A64896" w:rsidRPr="006626BE" w14:paraId="170A4532" w14:textId="77777777" w:rsidTr="00427107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95E4" w14:textId="77777777" w:rsidR="00A64896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Riley: Fare e completare lo script per le impostazioni.</w:t>
            </w:r>
          </w:p>
          <w:p w14:paraId="7F5911BC" w14:textId="77777777" w:rsidR="00A64896" w:rsidRPr="006626BE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  <w:r w:rsidRPr="006626BE">
              <w:rPr>
                <w:rFonts w:ascii="Arial" w:hAnsi="Arial" w:cs="Arial"/>
              </w:rPr>
              <w:t xml:space="preserve">Bryan: </w:t>
            </w:r>
            <w:r>
              <w:rPr>
                <w:rFonts w:ascii="Arial" w:hAnsi="Arial" w:cs="Arial"/>
              </w:rPr>
              <w:t>Finestra dei comandi modulare</w:t>
            </w:r>
          </w:p>
        </w:tc>
      </w:tr>
    </w:tbl>
    <w:p w14:paraId="000D5839" w14:textId="77777777" w:rsidR="00A64896" w:rsidRPr="006626BE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AB3ABA" w14:paraId="26041427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FE3A02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A64896" w:rsidRPr="00AB3ABA" w14:paraId="7E752552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F0D7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6F25A3FC" w14:textId="77777777" w:rsidR="00A64896" w:rsidRPr="00AB3ABA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AB3ABA" w14:paraId="3092E7F2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10FBA7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A64896" w:rsidRPr="00AB3ABA" w14:paraId="36824DAD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0430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3FEAAE14" w14:textId="77777777" w:rsidR="00A64896" w:rsidRPr="00AB3ABA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AB3ABA" w14:paraId="0E56C9C2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9251301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A64896" w:rsidRPr="00AB3ABA" w14:paraId="7A74E9AB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DA64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72353FED" w14:textId="77777777" w:rsidR="00A64896" w:rsidRDefault="00A64896" w:rsidP="00A64896">
      <w:pPr>
        <w:rPr>
          <w:rFonts w:ascii="Arial" w:hAnsi="Arial" w:cs="Arial"/>
        </w:rPr>
      </w:pPr>
    </w:p>
    <w:p w14:paraId="7FE25C35" w14:textId="77777777" w:rsidR="00A64896" w:rsidRPr="001D1B3C" w:rsidRDefault="00A64896" w:rsidP="00A64896">
      <w:pPr>
        <w:rPr>
          <w:rFonts w:ascii="Arial" w:hAnsi="Arial" w:cs="Arial"/>
        </w:rPr>
      </w:pPr>
    </w:p>
    <w:p w14:paraId="29F859DD" w14:textId="77777777" w:rsidR="00A64896" w:rsidRPr="001D1B3C" w:rsidRDefault="00A64896" w:rsidP="00A64896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379C2976" w14:textId="77777777" w:rsidR="00A64896" w:rsidRDefault="00A64896" w:rsidP="00A64896">
      <w:pPr>
        <w:pStyle w:val="Nessunaspaziatura"/>
        <w:rPr>
          <w:rFonts w:ascii="Arial" w:hAnsi="Arial" w:cs="Arial"/>
          <w:b/>
          <w:bCs/>
        </w:rPr>
      </w:pPr>
    </w:p>
    <w:p w14:paraId="7CEF53DA" w14:textId="77777777" w:rsidR="00A64896" w:rsidRDefault="00000000" w:rsidP="00A64896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3145334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489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64896" w:rsidRPr="3DB10A81">
        <w:rPr>
          <w:rFonts w:ascii="Arial" w:hAnsi="Arial" w:cs="Arial"/>
        </w:rPr>
        <w:t xml:space="preserve"> Nessuno</w:t>
      </w:r>
      <w:r w:rsidR="00A64896">
        <w:br/>
      </w:r>
      <w:sdt>
        <w:sdtPr>
          <w:rPr>
            <w:rFonts w:ascii="Segoe UI Symbol" w:hAnsi="Segoe UI Symbol" w:cs="Segoe UI Symbol"/>
          </w:rPr>
          <w:id w:val="9665503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489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64896" w:rsidRPr="3DB10A81">
        <w:rPr>
          <w:rFonts w:ascii="Arial" w:hAnsi="Arial" w:cs="Arial"/>
        </w:rPr>
        <w:t xml:space="preserve"> Occasionale</w:t>
      </w:r>
      <w:r w:rsidR="00A64896">
        <w:br/>
      </w:r>
      <w:sdt>
        <w:sdtPr>
          <w:rPr>
            <w:rFonts w:ascii="Segoe UI Symbol" w:hAnsi="Segoe UI Symbol" w:cs="Segoe UI Symbol"/>
          </w:rPr>
          <w:id w:val="18134473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6489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A64896" w:rsidRPr="3DB10A81">
        <w:rPr>
          <w:rFonts w:ascii="Arial" w:hAnsi="Arial" w:cs="Arial"/>
        </w:rPr>
        <w:t xml:space="preserve"> Frequente</w:t>
      </w:r>
    </w:p>
    <w:p w14:paraId="0470D70C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</w:p>
    <w:p w14:paraId="77F69CC8" w14:textId="77777777" w:rsidR="00A64896" w:rsidRDefault="00A64896" w:rsidP="00A64896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1820914094"/>
          <w:placeholder>
            <w:docPart w:val="581A75CD6B0F468DBF59577A9C302DB8"/>
          </w:placeholder>
        </w:sdtPr>
        <w:sdtContent>
          <w:r>
            <w:rPr>
              <w:rFonts w:ascii="Arial" w:hAnsi="Arial" w:cs="Arial"/>
            </w:rPr>
            <w:t>ChatGPT, Gemini</w:t>
          </w:r>
        </w:sdtContent>
      </w:sdt>
    </w:p>
    <w:p w14:paraId="4AE9920D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</w:p>
    <w:p w14:paraId="7D94DE0D" w14:textId="77777777" w:rsidR="00A64896" w:rsidRDefault="00A64896" w:rsidP="00A64896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208869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2009306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918632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1433557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15823597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5317970D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</w:p>
    <w:p w14:paraId="4B0AB127" w14:textId="77777777" w:rsidR="00A64896" w:rsidRDefault="00A64896" w:rsidP="00A64896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743B006E" w14:textId="77777777" w:rsidR="00A64896" w:rsidRDefault="00A64896" w:rsidP="00A648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168C5EF2" w14:textId="77777777" w:rsidR="00A64896" w:rsidRDefault="00A64896" w:rsidP="00A64896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1699357081"/>
        <w:placeholder>
          <w:docPart w:val="CA9FF583104447A18DDFBC7C2E308A41"/>
        </w:placeholder>
        <w15:color w:val="C0C0C0"/>
      </w:sdtPr>
      <w:sdtContent>
        <w:p w14:paraId="22231B72" w14:textId="77777777" w:rsidR="00A64896" w:rsidRDefault="00A64896" w:rsidP="00A6489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sto creando il file data per le impostazioni con questi valori: “valori”. Puoi dirmi che valore effettivo usa unity? </w:t>
          </w:r>
        </w:p>
        <w:p w14:paraId="37E09A5D" w14:textId="77777777" w:rsidR="00A64896" w:rsidRDefault="00A64896" w:rsidP="00A6489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Bryan: Come creare un menu con componenti ui che si ripetono modularmente in unity</w:t>
          </w:r>
        </w:p>
      </w:sdtContent>
    </w:sdt>
    <w:p w14:paraId="3E8EB33C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</w:p>
    <w:p w14:paraId="037EC949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31FCA9BF" w14:textId="77777777" w:rsidR="00A64896" w:rsidRDefault="00A64896" w:rsidP="00A648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508CF04" w14:textId="77777777" w:rsidR="00A64896" w:rsidRDefault="00A64896" w:rsidP="00A64896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1244986921"/>
        <w:placeholder>
          <w:docPart w:val="B945F9630BEB467EBCD6237D9BE9AB7C"/>
        </w:placeholder>
        <w15:color w:val="C0C0C0"/>
      </w:sdtPr>
      <w:sdtContent>
        <w:p w14:paraId="7DFAA2FE" w14:textId="77777777" w:rsidR="00A64896" w:rsidRDefault="00A64896" w:rsidP="00A6489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 ho ottenuto una breve spiegazione dei vari valori, specificando che alcuni devono essere definiti dallo sviluppatore</w:t>
          </w:r>
        </w:p>
        <w:p w14:paraId="134BE29D" w14:textId="77777777" w:rsidR="00A64896" w:rsidRPr="00872C0D" w:rsidRDefault="00A64896" w:rsidP="00A6489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Bryan: restituito la struttura del codice.</w:t>
          </w:r>
        </w:p>
      </w:sdtContent>
    </w:sdt>
    <w:p w14:paraId="614149B8" w14:textId="77777777" w:rsidR="00A64896" w:rsidRDefault="00A64896" w:rsidP="00A64896">
      <w:pPr>
        <w:pStyle w:val="Nessunaspaziatura"/>
        <w:rPr>
          <w:rFonts w:ascii="Arial" w:hAnsi="Arial" w:cs="Arial"/>
          <w:b/>
          <w:bCs/>
        </w:rPr>
      </w:pPr>
    </w:p>
    <w:p w14:paraId="20B609E3" w14:textId="77777777" w:rsidR="00A64896" w:rsidRDefault="00A64896" w:rsidP="00A648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371767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2885117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20167993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21344685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2A60E7A" w14:textId="77777777" w:rsidR="00A64896" w:rsidRDefault="00A64896" w:rsidP="00A64896">
      <w:pPr>
        <w:pStyle w:val="Nessunaspaziatura"/>
        <w:rPr>
          <w:rFonts w:ascii="Arial" w:hAnsi="Arial" w:cs="Arial"/>
        </w:rPr>
      </w:pPr>
    </w:p>
    <w:p w14:paraId="37861CF6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</w:p>
    <w:p w14:paraId="2F11DD84" w14:textId="77777777" w:rsidR="00A64896" w:rsidRPr="005D435D" w:rsidRDefault="00A64896" w:rsidP="00A648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5B6BDAC2" w14:textId="77777777" w:rsidR="00A64896" w:rsidRDefault="00A64896" w:rsidP="00A64896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Riley: fatto ricerche online o sulla documentazione ufficiale</w:t>
      </w:r>
    </w:p>
    <w:p w14:paraId="53B41B18" w14:textId="77777777" w:rsidR="00A64896" w:rsidRPr="009478A5" w:rsidRDefault="00A64896" w:rsidP="00A64896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Bryan: averi cercato un tutorial su youtube</w:t>
      </w:r>
    </w:p>
    <w:p w14:paraId="4AC20AFE" w14:textId="44ADB3DC" w:rsidR="00A64896" w:rsidRDefault="00A64896" w:rsidP="000E321E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A64896" w:rsidRPr="001D1B3C" w14:paraId="032BDF37" w14:textId="77777777" w:rsidTr="00427107">
        <w:trPr>
          <w:trHeight w:val="199"/>
        </w:trPr>
        <w:tc>
          <w:tcPr>
            <w:tcW w:w="1250" w:type="pct"/>
            <w:vAlign w:val="center"/>
          </w:tcPr>
          <w:p w14:paraId="5CE8C527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68E06266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A64896" w:rsidRPr="001D1B3C" w14:paraId="64E167F1" w14:textId="77777777" w:rsidTr="00427107">
        <w:trPr>
          <w:trHeight w:val="196"/>
        </w:trPr>
        <w:tc>
          <w:tcPr>
            <w:tcW w:w="1250" w:type="pct"/>
            <w:vAlign w:val="center"/>
          </w:tcPr>
          <w:p w14:paraId="451EF3A2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4F755F9A" w14:textId="4EFF9BCD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28.09.2026</w:t>
            </w:r>
          </w:p>
        </w:tc>
      </w:tr>
    </w:tbl>
    <w:p w14:paraId="365D6FF4" w14:textId="77777777" w:rsidR="00A64896" w:rsidRPr="001D1B3C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A64896" w:rsidRPr="001D1B3C" w14:paraId="4B2F7F99" w14:textId="77777777" w:rsidTr="0042710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99CB098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A64896" w:rsidRPr="001D1B3C" w14:paraId="3A56C9A6" w14:textId="77777777" w:rsidTr="00427107">
        <w:tc>
          <w:tcPr>
            <w:tcW w:w="1271" w:type="dxa"/>
          </w:tcPr>
          <w:p w14:paraId="783EFC40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23602421" w14:textId="76244C7C" w:rsidR="00A64896" w:rsidRPr="001D1B3C" w:rsidRDefault="000F49B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Continuato script impostazioni per ui</w:t>
            </w:r>
          </w:p>
        </w:tc>
      </w:tr>
      <w:tr w:rsidR="00A64896" w:rsidRPr="001D1B3C" w14:paraId="743C7EB8" w14:textId="77777777" w:rsidTr="00427107">
        <w:tc>
          <w:tcPr>
            <w:tcW w:w="1271" w:type="dxa"/>
          </w:tcPr>
          <w:p w14:paraId="2E82BFF8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690B5EB0" w14:textId="0B36D0DC" w:rsidR="00A64896" w:rsidRPr="001D1B3C" w:rsidRDefault="00DF7D78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menu principale e navigazione tra i menu esistenti e uscita dal gioco</w:t>
            </w:r>
          </w:p>
        </w:tc>
      </w:tr>
    </w:tbl>
    <w:p w14:paraId="4FD6518D" w14:textId="77777777" w:rsidR="00A64896" w:rsidRPr="001D1B3C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A64896" w:rsidRPr="001D1B3C" w14:paraId="5D53D619" w14:textId="77777777" w:rsidTr="0042710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6C038009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A64896" w:rsidRPr="001D1B3C" w14:paraId="5D94BDC5" w14:textId="77777777" w:rsidTr="00427107">
        <w:tc>
          <w:tcPr>
            <w:tcW w:w="1276" w:type="dxa"/>
          </w:tcPr>
          <w:p w14:paraId="74496E98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4024C48A" w14:textId="5B4F60C3" w:rsidR="00A64896" w:rsidRPr="001D1B3C" w:rsidRDefault="000F49B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Alcuni problemi con i valori inviati dal togglle per fullscreen, scoperto che avevo selezionato un valore statico e non dinamico dell’elemento </w:t>
            </w:r>
          </w:p>
        </w:tc>
      </w:tr>
      <w:tr w:rsidR="00A64896" w:rsidRPr="001D1B3C" w14:paraId="4651F454" w14:textId="77777777" w:rsidTr="00427107">
        <w:tc>
          <w:tcPr>
            <w:tcW w:w="1276" w:type="dxa"/>
          </w:tcPr>
          <w:p w14:paraId="2E410E07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10C3E5C2" w14:textId="2B25FDED" w:rsidR="00A64896" w:rsidRPr="001D1B3C" w:rsidRDefault="00DF7D78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11724D7" w14:textId="77777777" w:rsidR="00A64896" w:rsidRPr="001D1B3C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1D1B3C" w14:paraId="4662B745" w14:textId="77777777" w:rsidTr="00427107">
        <w:tc>
          <w:tcPr>
            <w:tcW w:w="9854" w:type="dxa"/>
            <w:shd w:val="clear" w:color="auto" w:fill="D9D9D9" w:themeFill="background1" w:themeFillShade="D9"/>
          </w:tcPr>
          <w:p w14:paraId="7FED1C46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64896" w:rsidRPr="001D1B3C" w14:paraId="10787F0B" w14:textId="77777777" w:rsidTr="00427107">
        <w:tc>
          <w:tcPr>
            <w:tcW w:w="9854" w:type="dxa"/>
          </w:tcPr>
          <w:p w14:paraId="541DA60F" w14:textId="64B40BE0" w:rsidR="00A64896" w:rsidRPr="001D1B3C" w:rsidRDefault="00DF7D78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Generalmente avendo già finito il menu con navigazione e uscita dal gioco il tempo perso è già stato nettamente recuperato.</w:t>
            </w:r>
          </w:p>
        </w:tc>
      </w:tr>
    </w:tbl>
    <w:p w14:paraId="79AE8A8E" w14:textId="77777777" w:rsidR="00A64896" w:rsidRPr="001D1B3C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1D1B3C" w14:paraId="68B66078" w14:textId="77777777" w:rsidTr="00427107">
        <w:tc>
          <w:tcPr>
            <w:tcW w:w="9854" w:type="dxa"/>
            <w:shd w:val="clear" w:color="auto" w:fill="D9D9D9" w:themeFill="background1" w:themeFillShade="D9"/>
          </w:tcPr>
          <w:p w14:paraId="38066751" w14:textId="77777777" w:rsidR="00A64896" w:rsidRPr="001D1B3C" w:rsidRDefault="00A64896" w:rsidP="0042710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64896" w:rsidRPr="001D1B3C" w14:paraId="0A2799A4" w14:textId="77777777" w:rsidTr="00427107">
        <w:tc>
          <w:tcPr>
            <w:tcW w:w="9854" w:type="dxa"/>
          </w:tcPr>
          <w:p w14:paraId="379FD7D3" w14:textId="3898F6ED" w:rsidR="00A64896" w:rsidRPr="001D1B3C" w:rsidRDefault="000F49B6" w:rsidP="004271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Terminare impostazioni</w:t>
            </w:r>
            <w:r w:rsidR="0094595C">
              <w:rPr>
                <w:rFonts w:ascii="Arial" w:hAnsi="Arial" w:cs="Arial"/>
              </w:rPr>
              <w:t xml:space="preserve"> e possibilmente</w:t>
            </w:r>
            <w:r>
              <w:rPr>
                <w:rFonts w:ascii="Arial" w:hAnsi="Arial" w:cs="Arial"/>
              </w:rPr>
              <w:t xml:space="preserve"> iniziare a creare il db effettivo</w:t>
            </w:r>
            <w:r w:rsidR="00DF7D78">
              <w:rPr>
                <w:rFonts w:ascii="Arial" w:hAnsi="Arial" w:cs="Arial"/>
              </w:rPr>
              <w:t xml:space="preserve"> e inizio sviluppo mappa.</w:t>
            </w:r>
          </w:p>
        </w:tc>
      </w:tr>
    </w:tbl>
    <w:p w14:paraId="2C3DCFD8" w14:textId="77777777" w:rsidR="00A64896" w:rsidRDefault="00A64896" w:rsidP="00A64896">
      <w:pPr>
        <w:rPr>
          <w:rFonts w:ascii="Arial" w:hAnsi="Arial" w:cs="Arial"/>
        </w:rPr>
      </w:pPr>
    </w:p>
    <w:p w14:paraId="5A5B4BD6" w14:textId="77777777" w:rsidR="00A64896" w:rsidRPr="00AB3ABA" w:rsidRDefault="00A64896" w:rsidP="00A64896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AB3ABA" w14:paraId="754066D2" w14:textId="77777777" w:rsidTr="00427107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793DAF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A64896" w:rsidRPr="00AB3ABA" w14:paraId="46A53C29" w14:textId="77777777" w:rsidTr="00427107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5770E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A64896" w:rsidRPr="006626BE" w14:paraId="2C42CFC2" w14:textId="77777777" w:rsidTr="00427107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7225" w14:textId="61724B19" w:rsidR="00A64896" w:rsidRDefault="00A64896" w:rsidP="00A6489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Riley:</w:t>
            </w:r>
            <w:r w:rsidR="000F49B6">
              <w:rPr>
                <w:rFonts w:ascii="Arial" w:hAnsi="Arial" w:cs="Arial"/>
              </w:rPr>
              <w:t xml:space="preserve"> Terminare l’applicazione delle impostazioni nella ui</w:t>
            </w:r>
          </w:p>
          <w:p w14:paraId="7D832C2E" w14:textId="0C72A4AD" w:rsidR="00A64896" w:rsidRPr="006626BE" w:rsidRDefault="00A64896" w:rsidP="00A6489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Bryan:</w:t>
            </w:r>
            <w:r w:rsidR="00DF7D78">
              <w:rPr>
                <w:rFonts w:ascii="Arial" w:hAnsi="Arial" w:cs="Arial"/>
              </w:rPr>
              <w:t xml:space="preserve"> Iniziare sviluppo menu</w:t>
            </w:r>
          </w:p>
        </w:tc>
      </w:tr>
    </w:tbl>
    <w:p w14:paraId="1A290073" w14:textId="77777777" w:rsidR="00A64896" w:rsidRPr="006626BE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AB3ABA" w14:paraId="35598585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02ED62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A64896" w:rsidRPr="00AB3ABA" w14:paraId="0745DACE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0CA4" w14:textId="35D98068" w:rsidR="00A64896" w:rsidRPr="00AB3ABA" w:rsidRDefault="000F49B6" w:rsidP="00427107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deciso che, non avendo concluso a pieno lo sprint precedente, avremmo ripreso subito la parte mancante e contemporaneamente iniziato con lo sviluppo del menu per riuscire a riguadagnare del tempo.</w:t>
            </w:r>
          </w:p>
        </w:tc>
      </w:tr>
    </w:tbl>
    <w:p w14:paraId="1DE7C18B" w14:textId="77777777" w:rsidR="00A64896" w:rsidRPr="00AB3ABA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AB3ABA" w14:paraId="043F71BC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F8A785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A64896" w:rsidRPr="00AB3ABA" w14:paraId="0748A35C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AF9AA" w14:textId="2D9EF8B6" w:rsidR="00A64896" w:rsidRPr="00AB3ABA" w:rsidRDefault="000F49B6" w:rsidP="00427107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Quello che è stato svolto è piaciuto, e abbiamo notato necessità di qualche controllo sui tipi di dati  </w:t>
            </w:r>
          </w:p>
        </w:tc>
      </w:tr>
    </w:tbl>
    <w:p w14:paraId="08AFC788" w14:textId="77777777" w:rsidR="00A64896" w:rsidRPr="00AB3ABA" w:rsidRDefault="00A64896" w:rsidP="00A648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4896" w:rsidRPr="00AB3ABA" w14:paraId="7243F9D0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A866E58" w14:textId="77777777" w:rsidR="00A64896" w:rsidRPr="00AB3ABA" w:rsidRDefault="00A64896" w:rsidP="00427107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A64896" w:rsidRPr="00AB3ABA" w14:paraId="3184224D" w14:textId="77777777" w:rsidTr="0042710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8438" w14:textId="75CD2491" w:rsidR="00A64896" w:rsidRPr="00AB3ABA" w:rsidRDefault="000F49B6" w:rsidP="00427107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lavoro svolto è stato gestito abbastanza bene, purtroppo ci sono stati un paio di imprevisti che hanno rallentato il lavoro, oltre ad aver sottovalutato leggermente la parte di scripting.</w:t>
            </w:r>
          </w:p>
        </w:tc>
      </w:tr>
    </w:tbl>
    <w:p w14:paraId="3524A22A" w14:textId="77777777" w:rsidR="00A64896" w:rsidRDefault="00A64896" w:rsidP="00A64896">
      <w:pPr>
        <w:rPr>
          <w:rFonts w:ascii="Arial" w:hAnsi="Arial" w:cs="Arial"/>
        </w:rPr>
      </w:pPr>
    </w:p>
    <w:p w14:paraId="596DF5F4" w14:textId="5A7D9B19" w:rsidR="00A64896" w:rsidRDefault="00A64896" w:rsidP="00A6489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A818388" w14:textId="77777777" w:rsidR="00A64896" w:rsidRPr="001D1B3C" w:rsidRDefault="00A64896" w:rsidP="00A64896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059FD5D9" w14:textId="77777777" w:rsidR="00A64896" w:rsidRDefault="00A64896" w:rsidP="00A64896">
      <w:pPr>
        <w:pStyle w:val="Nessunaspaziatura"/>
        <w:rPr>
          <w:rFonts w:ascii="Arial" w:hAnsi="Arial" w:cs="Arial"/>
          <w:b/>
          <w:bCs/>
        </w:rPr>
      </w:pPr>
    </w:p>
    <w:p w14:paraId="5FDB8659" w14:textId="7A87B3D8" w:rsidR="00A64896" w:rsidRDefault="00000000" w:rsidP="00A64896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21247573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489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64896" w:rsidRPr="3DB10A81">
        <w:rPr>
          <w:rFonts w:ascii="Arial" w:hAnsi="Arial" w:cs="Arial"/>
        </w:rPr>
        <w:t xml:space="preserve"> Nessuno</w:t>
      </w:r>
      <w:r w:rsidR="00A64896">
        <w:br/>
      </w:r>
      <w:sdt>
        <w:sdtPr>
          <w:rPr>
            <w:rFonts w:ascii="Segoe UI Symbol" w:hAnsi="Segoe UI Symbol" w:cs="Segoe UI Symbol"/>
          </w:rPr>
          <w:id w:val="532002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F7D7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A64896" w:rsidRPr="3DB10A81">
        <w:rPr>
          <w:rFonts w:ascii="Arial" w:hAnsi="Arial" w:cs="Arial"/>
        </w:rPr>
        <w:t xml:space="preserve"> Occasionale</w:t>
      </w:r>
      <w:r w:rsidR="00A64896">
        <w:br/>
      </w:r>
      <w:sdt>
        <w:sdtPr>
          <w:rPr>
            <w:rFonts w:ascii="Segoe UI Symbol" w:hAnsi="Segoe UI Symbol" w:cs="Segoe UI Symbol"/>
          </w:rPr>
          <w:id w:val="-1106494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489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64896" w:rsidRPr="3DB10A81">
        <w:rPr>
          <w:rFonts w:ascii="Arial" w:hAnsi="Arial" w:cs="Arial"/>
        </w:rPr>
        <w:t xml:space="preserve"> Frequente</w:t>
      </w:r>
    </w:p>
    <w:p w14:paraId="03BDFE18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</w:p>
    <w:p w14:paraId="2AC99891" w14:textId="70C3578F" w:rsidR="00A64896" w:rsidRDefault="00A64896" w:rsidP="00A64896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1421948307"/>
          <w:placeholder>
            <w:docPart w:val="FED8253262DA427B9B4247B95CE37B88"/>
          </w:placeholder>
        </w:sdtPr>
        <w:sdtContent>
          <w:r w:rsidR="00DF7D78">
            <w:rPr>
              <w:rFonts w:ascii="Arial" w:hAnsi="Arial" w:cs="Arial"/>
            </w:rPr>
            <w:t>ChatGPT</w:t>
          </w:r>
        </w:sdtContent>
      </w:sdt>
    </w:p>
    <w:p w14:paraId="12EEAED9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</w:p>
    <w:p w14:paraId="69B668D6" w14:textId="2B0D90E5" w:rsidR="00A64896" w:rsidRDefault="00A64896" w:rsidP="00A64896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8185489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14482668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F7D7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2206784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F7D7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529286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9656571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15E0C7D1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</w:p>
    <w:p w14:paraId="6B5E49E1" w14:textId="77777777" w:rsidR="00A64896" w:rsidRDefault="00A64896" w:rsidP="00A64896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1B453C58" w14:textId="77777777" w:rsidR="00A64896" w:rsidRDefault="00A64896" w:rsidP="00A648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4A28BC55" w14:textId="77777777" w:rsidR="00A64896" w:rsidRDefault="00A64896" w:rsidP="00A64896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928585999"/>
        <w:placeholder>
          <w:docPart w:val="0F3833EA1C374EA99F71F4DF475B11C2"/>
        </w:placeholder>
        <w15:color w:val="C0C0C0"/>
      </w:sdtPr>
      <w:sdtContent>
        <w:p w14:paraId="17CDE3D8" w14:textId="429DD621" w:rsidR="00A64896" w:rsidRDefault="00A64896" w:rsidP="00DF7D78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DF7D78">
            <w:rPr>
              <w:rFonts w:ascii="Arial" w:hAnsi="Arial" w:cs="Arial"/>
            </w:rPr>
            <w:t>Non mi mette il valore corretto, quale potrebbe essere la causa.</w:t>
          </w:r>
        </w:p>
        <w:p w14:paraId="50AA9C93" w14:textId="7844932C" w:rsidR="00A64896" w:rsidRDefault="00A64896" w:rsidP="00A6489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3C459BB4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</w:p>
    <w:p w14:paraId="55731C3C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3C0F0D74" w14:textId="77777777" w:rsidR="00A64896" w:rsidRDefault="00A64896" w:rsidP="00A648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2883E4F2" w14:textId="77777777" w:rsidR="00A64896" w:rsidRDefault="00A64896" w:rsidP="00A64896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231122935"/>
        <w:placeholder>
          <w:docPart w:val="963EBB4542034BF881E654F013D95CB0"/>
        </w:placeholder>
        <w15:color w:val="C0C0C0"/>
      </w:sdtPr>
      <w:sdtContent>
        <w:p w14:paraId="66F2EE87" w14:textId="54BDFAF3" w:rsidR="00A64896" w:rsidRDefault="00A64896" w:rsidP="00A6489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DF7D78">
            <w:rPr>
              <w:rFonts w:ascii="Arial" w:hAnsi="Arial" w:cs="Arial"/>
            </w:rPr>
            <w:t>mi ha elencato delle possibili soluzioni di debugging</w:t>
          </w:r>
        </w:p>
        <w:p w14:paraId="10B5B059" w14:textId="05BE8017" w:rsidR="00A64896" w:rsidRPr="00872C0D" w:rsidRDefault="00A64896" w:rsidP="00A6489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Bryan:</w:t>
          </w:r>
        </w:p>
      </w:sdtContent>
    </w:sdt>
    <w:p w14:paraId="253B111D" w14:textId="77777777" w:rsidR="00A64896" w:rsidRDefault="00A64896" w:rsidP="00A64896">
      <w:pPr>
        <w:pStyle w:val="Nessunaspaziatura"/>
        <w:rPr>
          <w:rFonts w:ascii="Arial" w:hAnsi="Arial" w:cs="Arial"/>
          <w:b/>
          <w:bCs/>
        </w:rPr>
      </w:pPr>
    </w:p>
    <w:p w14:paraId="660C43A6" w14:textId="3E9498A3" w:rsidR="00A64896" w:rsidRDefault="00A64896" w:rsidP="00A648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5270720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F7D7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118449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7208214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F7D7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513453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7F8C2765" w14:textId="77777777" w:rsidR="00A64896" w:rsidRDefault="00A64896" w:rsidP="00A64896">
      <w:pPr>
        <w:pStyle w:val="Nessunaspaziatura"/>
        <w:rPr>
          <w:rFonts w:ascii="Arial" w:hAnsi="Arial" w:cs="Arial"/>
        </w:rPr>
      </w:pPr>
    </w:p>
    <w:p w14:paraId="3ED043B4" w14:textId="77777777" w:rsidR="00A64896" w:rsidRPr="00872C0D" w:rsidRDefault="00A64896" w:rsidP="00A64896">
      <w:pPr>
        <w:pStyle w:val="Nessunaspaziatura"/>
        <w:rPr>
          <w:rFonts w:ascii="Arial" w:hAnsi="Arial" w:cs="Arial"/>
        </w:rPr>
      </w:pPr>
    </w:p>
    <w:p w14:paraId="56C22D87" w14:textId="77777777" w:rsidR="00A64896" w:rsidRPr="005D435D" w:rsidRDefault="00A64896" w:rsidP="00A648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259656A" w14:textId="6D8DEEB4" w:rsidR="00A64896" w:rsidRDefault="00A64896" w:rsidP="00A64896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Riley: </w:t>
      </w:r>
      <w:r w:rsidR="00DF7D78">
        <w:rPr>
          <w:rFonts w:ascii="Arial" w:hAnsi="Arial" w:cs="Arial"/>
        </w:rPr>
        <w:t>cercato su forum o documentazioni ufficiali.</w:t>
      </w:r>
    </w:p>
    <w:p w14:paraId="6A947763" w14:textId="021E4C90" w:rsidR="00A64896" w:rsidRPr="009478A5" w:rsidRDefault="00A64896" w:rsidP="00A64896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Bryan: </w:t>
      </w:r>
    </w:p>
    <w:p w14:paraId="56D9D17E" w14:textId="0C0B4E1D" w:rsidR="00C72923" w:rsidRDefault="00C7292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C72923" w:rsidRPr="001D1B3C" w14:paraId="2ED5A963" w14:textId="77777777" w:rsidTr="00282EB3">
        <w:trPr>
          <w:trHeight w:val="199"/>
        </w:trPr>
        <w:tc>
          <w:tcPr>
            <w:tcW w:w="1250" w:type="pct"/>
            <w:vAlign w:val="center"/>
          </w:tcPr>
          <w:p w14:paraId="6F019CE3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2BEC99D1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C72923" w:rsidRPr="001D1B3C" w14:paraId="4B7D602A" w14:textId="77777777" w:rsidTr="00282EB3">
        <w:trPr>
          <w:trHeight w:val="196"/>
        </w:trPr>
        <w:tc>
          <w:tcPr>
            <w:tcW w:w="1250" w:type="pct"/>
            <w:vAlign w:val="center"/>
          </w:tcPr>
          <w:p w14:paraId="55D01939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2B648CE1" w14:textId="75D7E6B9" w:rsidR="00C72923" w:rsidRPr="001D1B3C" w:rsidRDefault="00C72923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29.09.2026</w:t>
            </w:r>
          </w:p>
        </w:tc>
      </w:tr>
    </w:tbl>
    <w:p w14:paraId="23DF0F97" w14:textId="77777777" w:rsidR="00C72923" w:rsidRPr="001D1B3C" w:rsidRDefault="00C72923" w:rsidP="00C729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C72923" w:rsidRPr="001D1B3C" w14:paraId="3FDBEB32" w14:textId="77777777" w:rsidTr="00282EB3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F65CFA6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C72923" w:rsidRPr="001D1B3C" w14:paraId="427CA020" w14:textId="77777777" w:rsidTr="00282EB3">
        <w:tc>
          <w:tcPr>
            <w:tcW w:w="1271" w:type="dxa"/>
          </w:tcPr>
          <w:p w14:paraId="72DAB979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4C0A4EC4" w14:textId="37463096" w:rsidR="00C72923" w:rsidRPr="001D1B3C" w:rsidRDefault="00687F6C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Completamento visualizzazione e salvataggio impostazioni, l’applicazione non è ancora completamente possibile dovendo creare dei gestori personalizzati ed è necessario avere un principio di gameplay.</w:t>
            </w:r>
          </w:p>
        </w:tc>
      </w:tr>
      <w:tr w:rsidR="00C72923" w:rsidRPr="001D1B3C" w14:paraId="4C650D0C" w14:textId="77777777" w:rsidTr="00282EB3">
        <w:tc>
          <w:tcPr>
            <w:tcW w:w="1271" w:type="dxa"/>
          </w:tcPr>
          <w:p w14:paraId="4217CD2F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26274A95" w14:textId="08E949EE" w:rsidR="00C72923" w:rsidRPr="001D1B3C" w:rsidRDefault="00687F6C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Cominciato a costruire la mappa di gioco</w:t>
            </w:r>
          </w:p>
        </w:tc>
      </w:tr>
    </w:tbl>
    <w:p w14:paraId="5BB253CF" w14:textId="77777777" w:rsidR="00C72923" w:rsidRPr="001D1B3C" w:rsidRDefault="00C72923" w:rsidP="00C72923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C72923" w:rsidRPr="001D1B3C" w14:paraId="1168138A" w14:textId="77777777" w:rsidTr="00282EB3">
        <w:tc>
          <w:tcPr>
            <w:tcW w:w="9628" w:type="dxa"/>
            <w:gridSpan w:val="2"/>
            <w:shd w:val="clear" w:color="auto" w:fill="D9D9D9" w:themeFill="background1" w:themeFillShade="D9"/>
          </w:tcPr>
          <w:p w14:paraId="63460CDB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C72923" w:rsidRPr="001D1B3C" w14:paraId="6A59D170" w14:textId="77777777" w:rsidTr="00282EB3">
        <w:tc>
          <w:tcPr>
            <w:tcW w:w="1276" w:type="dxa"/>
          </w:tcPr>
          <w:p w14:paraId="60C250C6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19A1AC40" w14:textId="6F7B3635" w:rsidR="00C72923" w:rsidRPr="001D1B3C" w:rsidRDefault="00687F6C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Uno script non risultava isolato rispetto agli altri, ho risolto eliminando i file generati da visual studio nel progetto e riaprendo la cartella asset come progetto in c#.</w:t>
            </w:r>
            <w:r w:rsidR="00C72923">
              <w:rPr>
                <w:rFonts w:ascii="Arial" w:hAnsi="Arial" w:cs="Arial"/>
              </w:rPr>
              <w:t xml:space="preserve"> </w:t>
            </w:r>
          </w:p>
        </w:tc>
      </w:tr>
      <w:tr w:rsidR="00C72923" w:rsidRPr="001D1B3C" w14:paraId="681E3A3A" w14:textId="77777777" w:rsidTr="00282EB3">
        <w:tc>
          <w:tcPr>
            <w:tcW w:w="1276" w:type="dxa"/>
          </w:tcPr>
          <w:p w14:paraId="12C4ACC0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1E240D48" w14:textId="78C5F597" w:rsidR="00C72923" w:rsidRPr="001D1B3C" w:rsidRDefault="00687F6C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AACB050" w14:textId="77777777" w:rsidR="00C72923" w:rsidRPr="001D1B3C" w:rsidRDefault="00C72923" w:rsidP="00C729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72923" w:rsidRPr="001D1B3C" w14:paraId="3747E67F" w14:textId="77777777" w:rsidTr="00282EB3">
        <w:tc>
          <w:tcPr>
            <w:tcW w:w="9854" w:type="dxa"/>
            <w:shd w:val="clear" w:color="auto" w:fill="D9D9D9" w:themeFill="background1" w:themeFillShade="D9"/>
          </w:tcPr>
          <w:p w14:paraId="7DF4E6D1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72923" w:rsidRPr="001D1B3C" w14:paraId="48BC0C7D" w14:textId="77777777" w:rsidTr="00282EB3">
        <w:tc>
          <w:tcPr>
            <w:tcW w:w="9854" w:type="dxa"/>
          </w:tcPr>
          <w:p w14:paraId="5C6278AA" w14:textId="6F09D2DF" w:rsidR="00C72923" w:rsidRPr="001D1B3C" w:rsidRDefault="00687F6C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questo momento possiamo praticamente considerarci in anticipo, dato che Bryan è riuscito a concludere il menu e l’uscita dal gioco con circa 12 ore di anticipo ed è già passato allo sviluppo della mappa</w:t>
            </w:r>
          </w:p>
        </w:tc>
      </w:tr>
    </w:tbl>
    <w:p w14:paraId="7138057A" w14:textId="77777777" w:rsidR="00C72923" w:rsidRPr="001D1B3C" w:rsidRDefault="00C72923" w:rsidP="00C729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72923" w:rsidRPr="001D1B3C" w14:paraId="14E0E69B" w14:textId="77777777" w:rsidTr="00282EB3">
        <w:tc>
          <w:tcPr>
            <w:tcW w:w="9854" w:type="dxa"/>
            <w:shd w:val="clear" w:color="auto" w:fill="D9D9D9" w:themeFill="background1" w:themeFillShade="D9"/>
          </w:tcPr>
          <w:p w14:paraId="0D371302" w14:textId="77777777" w:rsidR="00C72923" w:rsidRPr="001D1B3C" w:rsidRDefault="00C72923" w:rsidP="00282EB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72923" w:rsidRPr="001D1B3C" w14:paraId="56B42993" w14:textId="77777777" w:rsidTr="00282EB3">
        <w:tc>
          <w:tcPr>
            <w:tcW w:w="9854" w:type="dxa"/>
          </w:tcPr>
          <w:p w14:paraId="12FB889A" w14:textId="655AC550" w:rsidR="00C72923" w:rsidRPr="001D1B3C" w:rsidRDefault="0094595C" w:rsidP="00282E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Brayn continuerà con lo sviluppo della mappa mentre Riley svilupperà il db effettivo</w:t>
            </w:r>
          </w:p>
        </w:tc>
      </w:tr>
    </w:tbl>
    <w:p w14:paraId="58ABDDFE" w14:textId="77777777" w:rsidR="00C72923" w:rsidRDefault="00C72923" w:rsidP="00C72923">
      <w:pPr>
        <w:rPr>
          <w:rFonts w:ascii="Arial" w:hAnsi="Arial" w:cs="Arial"/>
        </w:rPr>
      </w:pPr>
    </w:p>
    <w:p w14:paraId="54704133" w14:textId="77777777" w:rsidR="00C72923" w:rsidRPr="00AB3ABA" w:rsidRDefault="00C72923" w:rsidP="00C72923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72923" w:rsidRPr="00AB3ABA" w14:paraId="2701DB17" w14:textId="77777777" w:rsidTr="00282EB3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8218E4" w14:textId="77777777" w:rsidR="00C72923" w:rsidRPr="00AB3ABA" w:rsidRDefault="00C72923" w:rsidP="00282EB3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C72923" w:rsidRPr="00AB3ABA" w14:paraId="3CBFBD9E" w14:textId="77777777" w:rsidTr="00282EB3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C95D" w14:textId="77777777" w:rsidR="00C72923" w:rsidRPr="00AB3ABA" w:rsidRDefault="00C72923" w:rsidP="00282EB3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C72923" w:rsidRPr="006626BE" w14:paraId="408E26B3" w14:textId="77777777" w:rsidTr="00282EB3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1F28" w14:textId="77777777" w:rsidR="00C72923" w:rsidRDefault="00C72923" w:rsidP="00282EB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Riley: Terminare l’applicazione delle impostazioni nella ui</w:t>
            </w:r>
          </w:p>
          <w:p w14:paraId="24EA0352" w14:textId="58B9116B" w:rsidR="00C72923" w:rsidRPr="006626BE" w:rsidRDefault="00C72923" w:rsidP="00282EB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Bryan: </w:t>
            </w:r>
            <w:r w:rsidR="00687F6C">
              <w:rPr>
                <w:rFonts w:ascii="Arial" w:hAnsi="Arial" w:cs="Arial"/>
              </w:rPr>
              <w:t>Inizio sviluppo mappa</w:t>
            </w:r>
          </w:p>
        </w:tc>
      </w:tr>
    </w:tbl>
    <w:p w14:paraId="286F6690" w14:textId="77777777" w:rsidR="00C72923" w:rsidRPr="006626BE" w:rsidRDefault="00C72923" w:rsidP="00C729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72923" w:rsidRPr="00AB3ABA" w14:paraId="2829D2D0" w14:textId="77777777" w:rsidTr="00282EB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BE6B5E" w14:textId="77777777" w:rsidR="00C72923" w:rsidRPr="00AB3ABA" w:rsidRDefault="00C72923" w:rsidP="00282EB3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C72923" w:rsidRPr="00AB3ABA" w14:paraId="1442F2F2" w14:textId="77777777" w:rsidTr="00282EB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2AFC" w14:textId="4EDE1B06" w:rsidR="00C72923" w:rsidRPr="00AB3ABA" w:rsidRDefault="00C72923" w:rsidP="00282EB3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676EE8E1" w14:textId="77777777" w:rsidR="00C72923" w:rsidRPr="00AB3ABA" w:rsidRDefault="00C72923" w:rsidP="00C729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72923" w:rsidRPr="00AB3ABA" w14:paraId="1967B575" w14:textId="77777777" w:rsidTr="00282EB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E8FE12" w14:textId="77777777" w:rsidR="00C72923" w:rsidRPr="00AB3ABA" w:rsidRDefault="00C72923" w:rsidP="00282EB3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C72923" w:rsidRPr="00AB3ABA" w14:paraId="03DDAE3E" w14:textId="77777777" w:rsidTr="00282EB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16D5" w14:textId="39BF9743" w:rsidR="00C72923" w:rsidRPr="00AB3ABA" w:rsidRDefault="00C72923" w:rsidP="00282EB3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6A723139" w14:textId="77777777" w:rsidR="00C72923" w:rsidRPr="00AB3ABA" w:rsidRDefault="00C72923" w:rsidP="00C7292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72923" w:rsidRPr="00AB3ABA" w14:paraId="15B612EC" w14:textId="77777777" w:rsidTr="00282EB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D75A75" w14:textId="77777777" w:rsidR="00C72923" w:rsidRPr="00AB3ABA" w:rsidRDefault="00C72923" w:rsidP="00282EB3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C72923" w:rsidRPr="00AB3ABA" w14:paraId="053DA20D" w14:textId="77777777" w:rsidTr="00282EB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A81A" w14:textId="061AB644" w:rsidR="00C72923" w:rsidRPr="00AB3ABA" w:rsidRDefault="00C72923" w:rsidP="00282EB3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153A5689" w14:textId="7E7A3389" w:rsidR="00873DD8" w:rsidRDefault="00873DD8" w:rsidP="00C72923">
      <w:pPr>
        <w:rPr>
          <w:rFonts w:ascii="Arial" w:hAnsi="Arial" w:cs="Arial"/>
        </w:rPr>
      </w:pPr>
    </w:p>
    <w:p w14:paraId="165CBAE2" w14:textId="0000DADE" w:rsidR="00C72923" w:rsidRDefault="00873DD8" w:rsidP="00C7292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A16733F" w14:textId="77777777" w:rsidR="00C72923" w:rsidRPr="001D1B3C" w:rsidRDefault="00C72923" w:rsidP="00C72923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4A5041E8" w14:textId="77777777" w:rsidR="00C72923" w:rsidRDefault="00C72923" w:rsidP="00C72923">
      <w:pPr>
        <w:pStyle w:val="Nessunaspaziatura"/>
        <w:rPr>
          <w:rFonts w:ascii="Arial" w:hAnsi="Arial" w:cs="Arial"/>
          <w:b/>
          <w:bCs/>
        </w:rPr>
      </w:pPr>
    </w:p>
    <w:p w14:paraId="03FD2B3D" w14:textId="77777777" w:rsidR="00C72923" w:rsidRDefault="00000000" w:rsidP="00C72923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352840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2923">
            <w:rPr>
              <w:rFonts w:ascii="MS Gothic" w:eastAsia="MS Gothic" w:hAnsi="MS Gothic" w:cs="Segoe UI Symbol" w:hint="eastAsia"/>
            </w:rPr>
            <w:t>☐</w:t>
          </w:r>
        </w:sdtContent>
      </w:sdt>
      <w:r w:rsidR="00C72923" w:rsidRPr="3DB10A81">
        <w:rPr>
          <w:rFonts w:ascii="Arial" w:hAnsi="Arial" w:cs="Arial"/>
        </w:rPr>
        <w:t xml:space="preserve"> Nessuno</w:t>
      </w:r>
      <w:r w:rsidR="00C72923">
        <w:br/>
      </w:r>
      <w:sdt>
        <w:sdtPr>
          <w:rPr>
            <w:rFonts w:ascii="Segoe UI Symbol" w:hAnsi="Segoe UI Symbol" w:cs="Segoe UI Symbol"/>
          </w:rPr>
          <w:id w:val="1665182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2923">
            <w:rPr>
              <w:rFonts w:ascii="MS Gothic" w:eastAsia="MS Gothic" w:hAnsi="MS Gothic" w:cs="Segoe UI Symbol" w:hint="eastAsia"/>
            </w:rPr>
            <w:t>☒</w:t>
          </w:r>
        </w:sdtContent>
      </w:sdt>
      <w:r w:rsidR="00C72923" w:rsidRPr="3DB10A81">
        <w:rPr>
          <w:rFonts w:ascii="Arial" w:hAnsi="Arial" w:cs="Arial"/>
        </w:rPr>
        <w:t xml:space="preserve"> Occasionale</w:t>
      </w:r>
      <w:r w:rsidR="00C72923">
        <w:br/>
      </w:r>
      <w:sdt>
        <w:sdtPr>
          <w:rPr>
            <w:rFonts w:ascii="Segoe UI Symbol" w:hAnsi="Segoe UI Symbol" w:cs="Segoe UI Symbol"/>
          </w:rPr>
          <w:id w:val="-1847392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72923">
            <w:rPr>
              <w:rFonts w:ascii="MS Gothic" w:eastAsia="MS Gothic" w:hAnsi="MS Gothic" w:cs="Segoe UI Symbol" w:hint="eastAsia"/>
            </w:rPr>
            <w:t>☐</w:t>
          </w:r>
        </w:sdtContent>
      </w:sdt>
      <w:r w:rsidR="00C72923" w:rsidRPr="3DB10A81">
        <w:rPr>
          <w:rFonts w:ascii="Arial" w:hAnsi="Arial" w:cs="Arial"/>
        </w:rPr>
        <w:t xml:space="preserve"> Frequente</w:t>
      </w:r>
    </w:p>
    <w:p w14:paraId="2270815A" w14:textId="77777777" w:rsidR="00C72923" w:rsidRPr="00872C0D" w:rsidRDefault="00C72923" w:rsidP="00C72923">
      <w:pPr>
        <w:pStyle w:val="Nessunaspaziatura"/>
        <w:rPr>
          <w:rFonts w:ascii="Arial" w:hAnsi="Arial" w:cs="Arial"/>
        </w:rPr>
      </w:pPr>
    </w:p>
    <w:p w14:paraId="511F2A64" w14:textId="77777777" w:rsidR="00C72923" w:rsidRDefault="00C72923" w:rsidP="00C72923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2127969182"/>
          <w:placeholder>
            <w:docPart w:val="C03C442A18B040F68F66D9575D08CC40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33AA3038" w14:textId="77777777" w:rsidR="00C72923" w:rsidRPr="00872C0D" w:rsidRDefault="00C72923" w:rsidP="00C72923">
      <w:pPr>
        <w:pStyle w:val="Nessunaspaziatura"/>
        <w:rPr>
          <w:rFonts w:ascii="Arial" w:hAnsi="Arial" w:cs="Arial"/>
        </w:rPr>
      </w:pPr>
    </w:p>
    <w:p w14:paraId="2308B1C8" w14:textId="054BEA2A" w:rsidR="00C72923" w:rsidRDefault="00C72923" w:rsidP="00C72923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7168529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049839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7F6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4097444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20831249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7273854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1F990C8A" w14:textId="77777777" w:rsidR="00C72923" w:rsidRPr="00872C0D" w:rsidRDefault="00C72923" w:rsidP="00C72923">
      <w:pPr>
        <w:pStyle w:val="Nessunaspaziatura"/>
        <w:rPr>
          <w:rFonts w:ascii="Arial" w:hAnsi="Arial" w:cs="Arial"/>
        </w:rPr>
      </w:pPr>
    </w:p>
    <w:p w14:paraId="4D82DD87" w14:textId="77777777" w:rsidR="00C72923" w:rsidRDefault="00C72923" w:rsidP="00C72923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30796441" w14:textId="77777777" w:rsidR="00C72923" w:rsidRDefault="00C72923" w:rsidP="00C7292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3C07CDC8" w14:textId="77777777" w:rsidR="00C72923" w:rsidRDefault="00C72923" w:rsidP="00C72923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227143254"/>
        <w:placeholder>
          <w:docPart w:val="68D57D3927ED41FC82736D5EFD477971"/>
        </w:placeholder>
        <w15:color w:val="C0C0C0"/>
      </w:sdtPr>
      <w:sdtContent>
        <w:p w14:paraId="126E4607" w14:textId="6B6FD9C4" w:rsidR="00C72923" w:rsidRDefault="00C72923" w:rsidP="00C72923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687F6C">
            <w:rPr>
              <w:rFonts w:ascii="Arial" w:hAnsi="Arial" w:cs="Arial"/>
            </w:rPr>
            <w:t>Lo script SettingsUI sembra essersi isolato dal resto del codice, cosa potrebbe essere la causa?</w:t>
          </w:r>
        </w:p>
        <w:p w14:paraId="2B814240" w14:textId="77777777" w:rsidR="00C72923" w:rsidRDefault="00C72923" w:rsidP="00C7292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18D76493" w14:textId="77777777" w:rsidR="00C72923" w:rsidRPr="00872C0D" w:rsidRDefault="00C72923" w:rsidP="00C72923">
      <w:pPr>
        <w:pStyle w:val="Nessunaspaziatura"/>
        <w:rPr>
          <w:rFonts w:ascii="Arial" w:hAnsi="Arial" w:cs="Arial"/>
        </w:rPr>
      </w:pPr>
    </w:p>
    <w:p w14:paraId="1A3A0E48" w14:textId="77777777" w:rsidR="00C72923" w:rsidRPr="00872C0D" w:rsidRDefault="00C72923" w:rsidP="00C7292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042A072" w14:textId="77777777" w:rsidR="00C72923" w:rsidRDefault="00C72923" w:rsidP="00C7292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57120968" w14:textId="77777777" w:rsidR="00C72923" w:rsidRDefault="00C72923" w:rsidP="00C72923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-224372810"/>
        <w:placeholder>
          <w:docPart w:val="37B60A0CBB654C6A874CE4D497BD4DCD"/>
        </w:placeholder>
        <w15:color w:val="C0C0C0"/>
      </w:sdtPr>
      <w:sdtContent>
        <w:p w14:paraId="69FFCC5F" w14:textId="2287F209" w:rsidR="00C72923" w:rsidRDefault="00C72923" w:rsidP="00C7292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687F6C">
            <w:rPr>
              <w:rFonts w:ascii="Arial" w:hAnsi="Arial" w:cs="Arial"/>
            </w:rPr>
            <w:t xml:space="preserve">mi ha mostrato varie possibili cause </w:t>
          </w:r>
          <w:r w:rsidR="001F3689">
            <w:rPr>
              <w:rFonts w:ascii="Arial" w:hAnsi="Arial" w:cs="Arial"/>
            </w:rPr>
            <w:t>ed eventuali soluzioni, diventate più precise dopo mie altre descrizioni della situazione</w:t>
          </w:r>
        </w:p>
        <w:p w14:paraId="15504071" w14:textId="77777777" w:rsidR="00C72923" w:rsidRPr="00872C0D" w:rsidRDefault="00C72923" w:rsidP="00C7292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Bryan:</w:t>
          </w:r>
        </w:p>
      </w:sdtContent>
    </w:sdt>
    <w:p w14:paraId="42C4E00E" w14:textId="77777777" w:rsidR="00C72923" w:rsidRDefault="00C72923" w:rsidP="00C72923">
      <w:pPr>
        <w:pStyle w:val="Nessunaspaziatura"/>
        <w:rPr>
          <w:rFonts w:ascii="Arial" w:hAnsi="Arial" w:cs="Arial"/>
          <w:b/>
          <w:bCs/>
        </w:rPr>
      </w:pPr>
    </w:p>
    <w:p w14:paraId="15D44AFC" w14:textId="11EDBB76" w:rsidR="00C72923" w:rsidRDefault="00C72923" w:rsidP="00C7292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1705274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36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1443262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2163125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9685079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C4D6D7B" w14:textId="77777777" w:rsidR="00C72923" w:rsidRDefault="00C72923" w:rsidP="00C72923">
      <w:pPr>
        <w:pStyle w:val="Nessunaspaziatura"/>
        <w:rPr>
          <w:rFonts w:ascii="Arial" w:hAnsi="Arial" w:cs="Arial"/>
        </w:rPr>
      </w:pPr>
    </w:p>
    <w:p w14:paraId="116DC98C" w14:textId="77777777" w:rsidR="00C72923" w:rsidRPr="00872C0D" w:rsidRDefault="00C72923" w:rsidP="00C72923">
      <w:pPr>
        <w:pStyle w:val="Nessunaspaziatura"/>
        <w:rPr>
          <w:rFonts w:ascii="Arial" w:hAnsi="Arial" w:cs="Arial"/>
        </w:rPr>
      </w:pPr>
    </w:p>
    <w:p w14:paraId="3BD9CCBD" w14:textId="77777777" w:rsidR="00C72923" w:rsidRPr="005D435D" w:rsidRDefault="00C72923" w:rsidP="00C7292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2D903013" w14:textId="0CC3B285" w:rsidR="00C72923" w:rsidRDefault="00C72923" w:rsidP="00C72923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Riley: </w:t>
      </w:r>
      <w:r w:rsidR="001F3689">
        <w:rPr>
          <w:rFonts w:ascii="Arial" w:hAnsi="Arial" w:cs="Arial"/>
        </w:rPr>
        <w:t>Fatto qualche ricerca online, e probabilmente creato un nuovo file e copiato il contenuto ed eliminato l’originale, questo però avrebbe eliminato i riferimenti negli oggetti dovendo poi riassegnarli.</w:t>
      </w:r>
    </w:p>
    <w:p w14:paraId="0F911256" w14:textId="77777777" w:rsidR="00C72923" w:rsidRPr="009478A5" w:rsidRDefault="00C72923" w:rsidP="00C72923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Bryan: </w:t>
      </w:r>
    </w:p>
    <w:p w14:paraId="28C058B9" w14:textId="3093F35B" w:rsidR="007A5825" w:rsidRDefault="007A582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7A5825" w:rsidRPr="001D1B3C" w14:paraId="64C66D70" w14:textId="77777777" w:rsidTr="00E73D4F">
        <w:trPr>
          <w:trHeight w:val="199"/>
        </w:trPr>
        <w:tc>
          <w:tcPr>
            <w:tcW w:w="1250" w:type="pct"/>
            <w:vAlign w:val="center"/>
          </w:tcPr>
          <w:p w14:paraId="15A19CF0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740E5456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7A5825" w:rsidRPr="001D1B3C" w14:paraId="5FF3CAF0" w14:textId="77777777" w:rsidTr="00E73D4F">
        <w:trPr>
          <w:trHeight w:val="196"/>
        </w:trPr>
        <w:tc>
          <w:tcPr>
            <w:tcW w:w="1250" w:type="pct"/>
            <w:vAlign w:val="center"/>
          </w:tcPr>
          <w:p w14:paraId="2B6147D1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4E0CE681" w14:textId="373F996A" w:rsidR="007A5825" w:rsidRPr="001D1B3C" w:rsidRDefault="007A5825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30.09.2026</w:t>
            </w:r>
          </w:p>
        </w:tc>
      </w:tr>
    </w:tbl>
    <w:p w14:paraId="26BD3E7E" w14:textId="77777777" w:rsidR="007A5825" w:rsidRPr="001D1B3C" w:rsidRDefault="007A5825" w:rsidP="007A582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7A5825" w:rsidRPr="001D1B3C" w14:paraId="0C5C11A5" w14:textId="77777777" w:rsidTr="00E73D4F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513316E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A5825" w:rsidRPr="001D1B3C" w14:paraId="66DD532B" w14:textId="77777777" w:rsidTr="00E73D4F">
        <w:tc>
          <w:tcPr>
            <w:tcW w:w="1271" w:type="dxa"/>
          </w:tcPr>
          <w:p w14:paraId="431DA1C3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62D37FDE" w14:textId="148FF05A" w:rsidR="007A5825" w:rsidRPr="001D1B3C" w:rsidRDefault="0025376E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sviluppo db sqlite</w:t>
            </w:r>
          </w:p>
        </w:tc>
      </w:tr>
      <w:tr w:rsidR="007A5825" w:rsidRPr="001D1B3C" w14:paraId="140A1AE6" w14:textId="77777777" w:rsidTr="00E73D4F">
        <w:tc>
          <w:tcPr>
            <w:tcW w:w="1271" w:type="dxa"/>
          </w:tcPr>
          <w:p w14:paraId="53CC8B8F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6912DF36" w14:textId="562B796E" w:rsidR="007A5825" w:rsidRPr="001D1B3C" w:rsidRDefault="0025376E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mappa</w:t>
            </w:r>
          </w:p>
        </w:tc>
      </w:tr>
    </w:tbl>
    <w:p w14:paraId="62B69BD4" w14:textId="77777777" w:rsidR="007A5825" w:rsidRPr="001D1B3C" w:rsidRDefault="007A5825" w:rsidP="007A5825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7A5825" w:rsidRPr="001D1B3C" w14:paraId="15B621E8" w14:textId="77777777" w:rsidTr="00E73D4F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2850FA7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7A5825" w:rsidRPr="001D1B3C" w14:paraId="18C906E9" w14:textId="77777777" w:rsidTr="00E73D4F">
        <w:tc>
          <w:tcPr>
            <w:tcW w:w="1276" w:type="dxa"/>
          </w:tcPr>
          <w:p w14:paraId="073F8984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2B8B4454" w14:textId="2A98EAA8" w:rsidR="007A5825" w:rsidRPr="001D1B3C" w:rsidRDefault="007A5825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7A5825" w:rsidRPr="001D1B3C" w14:paraId="215BE9B1" w14:textId="77777777" w:rsidTr="00E73D4F">
        <w:tc>
          <w:tcPr>
            <w:tcW w:w="1276" w:type="dxa"/>
          </w:tcPr>
          <w:p w14:paraId="731ADB8D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6865B84A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E20F9F9" w14:textId="77777777" w:rsidR="007A5825" w:rsidRPr="001D1B3C" w:rsidRDefault="007A5825" w:rsidP="007A582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5825" w:rsidRPr="001D1B3C" w14:paraId="796D886D" w14:textId="77777777" w:rsidTr="00E73D4F">
        <w:tc>
          <w:tcPr>
            <w:tcW w:w="9854" w:type="dxa"/>
            <w:shd w:val="clear" w:color="auto" w:fill="D9D9D9" w:themeFill="background1" w:themeFillShade="D9"/>
          </w:tcPr>
          <w:p w14:paraId="3222BB05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A5825" w:rsidRPr="001D1B3C" w14:paraId="7D3DA32E" w14:textId="77777777" w:rsidTr="00E73D4F">
        <w:tc>
          <w:tcPr>
            <w:tcW w:w="9854" w:type="dxa"/>
          </w:tcPr>
          <w:p w14:paraId="7A17C716" w14:textId="0336D185" w:rsidR="007A5825" w:rsidRPr="001D1B3C" w:rsidRDefault="0025376E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Siamo in largo anticipo, per questo motivo Riley ha cominciato a creare un vero db</w:t>
            </w:r>
          </w:p>
        </w:tc>
      </w:tr>
    </w:tbl>
    <w:p w14:paraId="40AA1638" w14:textId="77777777" w:rsidR="007A5825" w:rsidRPr="001D1B3C" w:rsidRDefault="007A5825" w:rsidP="007A582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5825" w:rsidRPr="001D1B3C" w14:paraId="5AB1A9C8" w14:textId="77777777" w:rsidTr="00E73D4F">
        <w:tc>
          <w:tcPr>
            <w:tcW w:w="9854" w:type="dxa"/>
            <w:shd w:val="clear" w:color="auto" w:fill="D9D9D9" w:themeFill="background1" w:themeFillShade="D9"/>
          </w:tcPr>
          <w:p w14:paraId="58233B95" w14:textId="77777777" w:rsidR="007A5825" w:rsidRPr="001D1B3C" w:rsidRDefault="007A5825" w:rsidP="00E73D4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A5825" w:rsidRPr="001D1B3C" w14:paraId="4A3C9EE5" w14:textId="77777777" w:rsidTr="00E73D4F">
        <w:tc>
          <w:tcPr>
            <w:tcW w:w="9854" w:type="dxa"/>
          </w:tcPr>
          <w:p w14:paraId="6CCB31A6" w14:textId="017196D8" w:rsidR="007A5825" w:rsidRPr="001D1B3C" w:rsidRDefault="0025376E" w:rsidP="00E73D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rispettivamente lo sviluppo del db e della mappa</w:t>
            </w:r>
          </w:p>
        </w:tc>
      </w:tr>
    </w:tbl>
    <w:p w14:paraId="12A89F1F" w14:textId="77777777" w:rsidR="007A5825" w:rsidRDefault="007A5825" w:rsidP="007A5825">
      <w:pPr>
        <w:rPr>
          <w:rFonts w:ascii="Arial" w:hAnsi="Arial" w:cs="Arial"/>
        </w:rPr>
      </w:pPr>
    </w:p>
    <w:p w14:paraId="69ED1943" w14:textId="77777777" w:rsidR="007A5825" w:rsidRPr="00AB3ABA" w:rsidRDefault="007A5825" w:rsidP="007A5825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5825" w:rsidRPr="00AB3ABA" w14:paraId="3A6936E1" w14:textId="77777777" w:rsidTr="00E73D4F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EF1799" w14:textId="77777777" w:rsidR="007A5825" w:rsidRPr="00AB3ABA" w:rsidRDefault="007A5825" w:rsidP="00E73D4F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7A5825" w:rsidRPr="00AB3ABA" w14:paraId="34753BD3" w14:textId="77777777" w:rsidTr="00E73D4F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1799" w14:textId="77777777" w:rsidR="007A5825" w:rsidRPr="00AB3ABA" w:rsidRDefault="007A5825" w:rsidP="00E73D4F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7A5825" w:rsidRPr="006626BE" w14:paraId="08FA503B" w14:textId="77777777" w:rsidTr="00E73D4F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CF38" w14:textId="2409FFC0" w:rsidR="007A5825" w:rsidRDefault="007A5825" w:rsidP="00E73D4F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Riley: Inizio sviluppo db</w:t>
            </w:r>
          </w:p>
          <w:p w14:paraId="520E4859" w14:textId="1F91012B" w:rsidR="007A5825" w:rsidRPr="006626BE" w:rsidRDefault="007A5825" w:rsidP="00E73D4F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Bryan: Continuo sviluppo mappa</w:t>
            </w:r>
          </w:p>
        </w:tc>
      </w:tr>
    </w:tbl>
    <w:p w14:paraId="05E4AF5E" w14:textId="77777777" w:rsidR="007A5825" w:rsidRPr="006626BE" w:rsidRDefault="007A5825" w:rsidP="007A582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5825" w:rsidRPr="00AB3ABA" w14:paraId="769E1EF7" w14:textId="77777777" w:rsidTr="00E73D4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286B03" w14:textId="77777777" w:rsidR="007A5825" w:rsidRPr="00AB3ABA" w:rsidRDefault="007A5825" w:rsidP="00E73D4F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7A5825" w:rsidRPr="00AB3ABA" w14:paraId="257031BC" w14:textId="77777777" w:rsidTr="00E73D4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D182" w14:textId="77777777" w:rsidR="007A5825" w:rsidRPr="00AB3ABA" w:rsidRDefault="007A5825" w:rsidP="00E73D4F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5C30B40A" w14:textId="77777777" w:rsidR="007A5825" w:rsidRPr="00AB3ABA" w:rsidRDefault="007A5825" w:rsidP="007A582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5825" w:rsidRPr="00AB3ABA" w14:paraId="360281BB" w14:textId="77777777" w:rsidTr="00E73D4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77CD0E" w14:textId="77777777" w:rsidR="007A5825" w:rsidRPr="00AB3ABA" w:rsidRDefault="007A5825" w:rsidP="00E73D4F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7A5825" w:rsidRPr="00AB3ABA" w14:paraId="0846A124" w14:textId="77777777" w:rsidTr="00E73D4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AF23" w14:textId="77777777" w:rsidR="007A5825" w:rsidRPr="00AB3ABA" w:rsidRDefault="007A5825" w:rsidP="00E73D4F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18A0AA3D" w14:textId="77777777" w:rsidR="007A5825" w:rsidRPr="00AB3ABA" w:rsidRDefault="007A5825" w:rsidP="007A582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5825" w:rsidRPr="00AB3ABA" w14:paraId="792FF930" w14:textId="77777777" w:rsidTr="00E73D4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AF9690" w14:textId="77777777" w:rsidR="007A5825" w:rsidRPr="00AB3ABA" w:rsidRDefault="007A5825" w:rsidP="00E73D4F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7A5825" w:rsidRPr="00AB3ABA" w14:paraId="45C2BB78" w14:textId="77777777" w:rsidTr="00E73D4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78F56" w14:textId="77777777" w:rsidR="007A5825" w:rsidRPr="00AB3ABA" w:rsidRDefault="007A5825" w:rsidP="00E73D4F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5A9ED3A4" w14:textId="77777777" w:rsidR="007A5825" w:rsidRDefault="007A5825" w:rsidP="007A5825">
      <w:pPr>
        <w:rPr>
          <w:rFonts w:ascii="Arial" w:hAnsi="Arial" w:cs="Arial"/>
        </w:rPr>
      </w:pPr>
    </w:p>
    <w:p w14:paraId="1A2A2DBF" w14:textId="77777777" w:rsidR="007A5825" w:rsidRDefault="007A5825" w:rsidP="007A582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F29B2D4" w14:textId="77777777" w:rsidR="007A5825" w:rsidRPr="001D1B3C" w:rsidRDefault="007A5825" w:rsidP="007A5825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5DBE62EE" w14:textId="77777777" w:rsidR="007A5825" w:rsidRDefault="007A5825" w:rsidP="007A5825">
      <w:pPr>
        <w:pStyle w:val="Nessunaspaziatura"/>
        <w:rPr>
          <w:rFonts w:ascii="Arial" w:hAnsi="Arial" w:cs="Arial"/>
          <w:b/>
          <w:bCs/>
        </w:rPr>
      </w:pPr>
    </w:p>
    <w:p w14:paraId="6BE61E39" w14:textId="5CA6EE30" w:rsidR="007A5825" w:rsidRDefault="00000000" w:rsidP="007A5825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59001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5376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7A5825" w:rsidRPr="3DB10A81">
        <w:rPr>
          <w:rFonts w:ascii="Arial" w:hAnsi="Arial" w:cs="Arial"/>
        </w:rPr>
        <w:t xml:space="preserve"> Nessuno</w:t>
      </w:r>
      <w:r w:rsidR="007A5825">
        <w:br/>
      </w:r>
      <w:sdt>
        <w:sdtPr>
          <w:rPr>
            <w:rFonts w:ascii="Segoe UI Symbol" w:hAnsi="Segoe UI Symbol" w:cs="Segoe UI Symbol"/>
          </w:rPr>
          <w:id w:val="-324210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376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7A5825" w:rsidRPr="3DB10A81">
        <w:rPr>
          <w:rFonts w:ascii="Arial" w:hAnsi="Arial" w:cs="Arial"/>
        </w:rPr>
        <w:t xml:space="preserve"> Occasionale</w:t>
      </w:r>
      <w:r w:rsidR="007A5825">
        <w:br/>
      </w:r>
      <w:sdt>
        <w:sdtPr>
          <w:rPr>
            <w:rFonts w:ascii="Segoe UI Symbol" w:hAnsi="Segoe UI Symbol" w:cs="Segoe UI Symbol"/>
          </w:rPr>
          <w:id w:val="11724512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5825">
            <w:rPr>
              <w:rFonts w:ascii="MS Gothic" w:eastAsia="MS Gothic" w:hAnsi="MS Gothic" w:cs="Segoe UI Symbol" w:hint="eastAsia"/>
            </w:rPr>
            <w:t>☐</w:t>
          </w:r>
        </w:sdtContent>
      </w:sdt>
      <w:r w:rsidR="007A5825" w:rsidRPr="3DB10A81">
        <w:rPr>
          <w:rFonts w:ascii="Arial" w:hAnsi="Arial" w:cs="Arial"/>
        </w:rPr>
        <w:t xml:space="preserve"> Frequente</w:t>
      </w:r>
    </w:p>
    <w:p w14:paraId="762261C5" w14:textId="77777777" w:rsidR="007A5825" w:rsidRPr="00872C0D" w:rsidRDefault="007A5825" w:rsidP="007A5825">
      <w:pPr>
        <w:pStyle w:val="Nessunaspaziatura"/>
        <w:rPr>
          <w:rFonts w:ascii="Arial" w:hAnsi="Arial" w:cs="Arial"/>
        </w:rPr>
      </w:pPr>
    </w:p>
    <w:p w14:paraId="200DC684" w14:textId="44B32F83" w:rsidR="007A5825" w:rsidRDefault="007A5825" w:rsidP="007A5825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982381076"/>
          <w:placeholder>
            <w:docPart w:val="57274DFD148B4EEAB4E1D2AE6BC8F5DD"/>
          </w:placeholder>
          <w:showingPlcHdr/>
        </w:sdtPr>
        <w:sdtContent>
          <w:r w:rsidR="0025376E">
            <w:rPr>
              <w:rStyle w:val="Testosegnaposto"/>
              <w:b/>
              <w:bCs/>
            </w:rPr>
            <w:t>Nomi AI utilizzati</w:t>
          </w:r>
        </w:sdtContent>
      </w:sdt>
    </w:p>
    <w:p w14:paraId="4B858AD9" w14:textId="77777777" w:rsidR="007A5825" w:rsidRPr="00872C0D" w:rsidRDefault="007A5825" w:rsidP="007A5825">
      <w:pPr>
        <w:pStyle w:val="Nessunaspaziatura"/>
        <w:rPr>
          <w:rFonts w:ascii="Arial" w:hAnsi="Arial" w:cs="Arial"/>
        </w:rPr>
      </w:pPr>
    </w:p>
    <w:p w14:paraId="5D2C78F4" w14:textId="3AD2D146" w:rsidR="007A5825" w:rsidRDefault="007A5825" w:rsidP="007A5825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3983929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376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1940871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902059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6491263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922566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0E29057B" w14:textId="77777777" w:rsidR="007A5825" w:rsidRPr="00872C0D" w:rsidRDefault="007A5825" w:rsidP="007A5825">
      <w:pPr>
        <w:pStyle w:val="Nessunaspaziatura"/>
        <w:rPr>
          <w:rFonts w:ascii="Arial" w:hAnsi="Arial" w:cs="Arial"/>
        </w:rPr>
      </w:pPr>
    </w:p>
    <w:p w14:paraId="56C3F52E" w14:textId="77777777" w:rsidR="007A5825" w:rsidRDefault="007A5825" w:rsidP="007A5825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36A1DA13" w14:textId="77777777" w:rsidR="007A5825" w:rsidRDefault="007A5825" w:rsidP="007A5825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7A37E81C" w14:textId="77777777" w:rsidR="007A5825" w:rsidRDefault="007A5825" w:rsidP="007A5825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1282034032"/>
        <w:placeholder>
          <w:docPart w:val="9104837C0B4940A5B6ED76ADD8B0E510"/>
        </w:placeholder>
        <w15:color w:val="C0C0C0"/>
      </w:sdtPr>
      <w:sdtContent>
        <w:p w14:paraId="4DD078E0" w14:textId="12007194" w:rsidR="007A5825" w:rsidRDefault="007A5825" w:rsidP="007A5825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</w:t>
          </w:r>
          <w:r w:rsidR="0025376E">
            <w:rPr>
              <w:rFonts w:ascii="Arial" w:hAnsi="Arial" w:cs="Arial"/>
            </w:rPr>
            <w:t xml:space="preserve"> </w:t>
          </w:r>
        </w:p>
        <w:p w14:paraId="51BA0935" w14:textId="77777777" w:rsidR="007A5825" w:rsidRDefault="007A5825" w:rsidP="007A5825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69001C4E" w14:textId="77777777" w:rsidR="007A5825" w:rsidRPr="00872C0D" w:rsidRDefault="007A5825" w:rsidP="007A5825">
      <w:pPr>
        <w:pStyle w:val="Nessunaspaziatura"/>
        <w:rPr>
          <w:rFonts w:ascii="Arial" w:hAnsi="Arial" w:cs="Arial"/>
        </w:rPr>
      </w:pPr>
    </w:p>
    <w:p w14:paraId="444AC54F" w14:textId="77777777" w:rsidR="007A5825" w:rsidRPr="00872C0D" w:rsidRDefault="007A5825" w:rsidP="007A5825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038053E6" w14:textId="77777777" w:rsidR="007A5825" w:rsidRDefault="007A5825" w:rsidP="007A5825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6D1F5D1E" w14:textId="77777777" w:rsidR="007A5825" w:rsidRDefault="007A5825" w:rsidP="007A5825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553285343"/>
        <w:placeholder>
          <w:docPart w:val="64F37972D28244C28D86E1FC202C7FFA"/>
        </w:placeholder>
        <w15:color w:val="C0C0C0"/>
      </w:sdtPr>
      <w:sdtContent>
        <w:p w14:paraId="67443B70" w14:textId="60B48B5D" w:rsidR="007A5825" w:rsidRDefault="007A5825" w:rsidP="007A5825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</w:p>
        <w:p w14:paraId="3FA91520" w14:textId="77777777" w:rsidR="007A5825" w:rsidRPr="00872C0D" w:rsidRDefault="007A5825" w:rsidP="007A5825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Bryan:</w:t>
          </w:r>
        </w:p>
      </w:sdtContent>
    </w:sdt>
    <w:p w14:paraId="549C3382" w14:textId="77777777" w:rsidR="007A5825" w:rsidRDefault="007A5825" w:rsidP="007A5825">
      <w:pPr>
        <w:pStyle w:val="Nessunaspaziatura"/>
        <w:rPr>
          <w:rFonts w:ascii="Arial" w:hAnsi="Arial" w:cs="Arial"/>
          <w:b/>
          <w:bCs/>
        </w:rPr>
      </w:pPr>
    </w:p>
    <w:p w14:paraId="0770D5A0" w14:textId="798FC5F3" w:rsidR="007A5825" w:rsidRDefault="007A5825" w:rsidP="007A5825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5663299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9932251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4241093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6954554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EC014F9" w14:textId="77777777" w:rsidR="007A5825" w:rsidRDefault="007A5825" w:rsidP="007A5825">
      <w:pPr>
        <w:pStyle w:val="Nessunaspaziatura"/>
        <w:rPr>
          <w:rFonts w:ascii="Arial" w:hAnsi="Arial" w:cs="Arial"/>
        </w:rPr>
      </w:pPr>
    </w:p>
    <w:p w14:paraId="79F1509F" w14:textId="77777777" w:rsidR="007A5825" w:rsidRPr="00872C0D" w:rsidRDefault="007A5825" w:rsidP="007A5825">
      <w:pPr>
        <w:pStyle w:val="Nessunaspaziatura"/>
        <w:rPr>
          <w:rFonts w:ascii="Arial" w:hAnsi="Arial" w:cs="Arial"/>
        </w:rPr>
      </w:pPr>
    </w:p>
    <w:p w14:paraId="39AEDE7F" w14:textId="77777777" w:rsidR="007A5825" w:rsidRPr="005D435D" w:rsidRDefault="007A5825" w:rsidP="007A5825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049A75FF" w14:textId="1BA9EB4C" w:rsidR="007A5825" w:rsidRDefault="007A5825" w:rsidP="007A5825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Riley: </w:t>
      </w:r>
    </w:p>
    <w:p w14:paraId="34AD7288" w14:textId="77777777" w:rsidR="007A5825" w:rsidRPr="009478A5" w:rsidRDefault="007A5825" w:rsidP="007A5825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Bryan: </w:t>
      </w:r>
    </w:p>
    <w:p w14:paraId="36EBA87A" w14:textId="1FCAE9C7" w:rsidR="008F2784" w:rsidRDefault="008F278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8F2784" w:rsidRPr="001D1B3C" w14:paraId="797A80E3" w14:textId="77777777" w:rsidTr="0022418B">
        <w:trPr>
          <w:trHeight w:val="199"/>
        </w:trPr>
        <w:tc>
          <w:tcPr>
            <w:tcW w:w="1250" w:type="pct"/>
            <w:vAlign w:val="center"/>
          </w:tcPr>
          <w:p w14:paraId="1D2F413C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38E66341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8F2784" w:rsidRPr="001D1B3C" w14:paraId="7986CF1C" w14:textId="77777777" w:rsidTr="0022418B">
        <w:trPr>
          <w:trHeight w:val="196"/>
        </w:trPr>
        <w:tc>
          <w:tcPr>
            <w:tcW w:w="1250" w:type="pct"/>
            <w:vAlign w:val="center"/>
          </w:tcPr>
          <w:p w14:paraId="6BAF8138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46FD2BD1" w14:textId="72170EE0" w:rsidR="008F2784" w:rsidRPr="001D1B3C" w:rsidRDefault="008F2784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5.10.2026</w:t>
            </w:r>
          </w:p>
        </w:tc>
      </w:tr>
    </w:tbl>
    <w:p w14:paraId="43C44B60" w14:textId="77777777" w:rsidR="008F2784" w:rsidRPr="001D1B3C" w:rsidRDefault="008F2784" w:rsidP="008F27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8F2784" w:rsidRPr="001D1B3C" w14:paraId="130E7D31" w14:textId="77777777" w:rsidTr="0022418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5C8C726C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8F2784" w:rsidRPr="001D1B3C" w14:paraId="79439E57" w14:textId="77777777" w:rsidTr="0022418B">
        <w:tc>
          <w:tcPr>
            <w:tcW w:w="1271" w:type="dxa"/>
          </w:tcPr>
          <w:p w14:paraId="2DE5801E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5870C508" w14:textId="384CB3CB" w:rsidR="008F2784" w:rsidRPr="001D1B3C" w:rsidRDefault="004C3406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DB</w:t>
            </w:r>
          </w:p>
        </w:tc>
      </w:tr>
      <w:tr w:rsidR="008F2784" w:rsidRPr="001D1B3C" w14:paraId="1A91C9B2" w14:textId="77777777" w:rsidTr="0022418B">
        <w:tc>
          <w:tcPr>
            <w:tcW w:w="1271" w:type="dxa"/>
          </w:tcPr>
          <w:p w14:paraId="321E7906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5615BA1D" w14:textId="225CE499" w:rsidR="008F2784" w:rsidRPr="001D1B3C" w:rsidRDefault="004C3406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Mappa completato, sviluppando cambiamenti tra menu con animazioni.</w:t>
            </w:r>
          </w:p>
        </w:tc>
      </w:tr>
    </w:tbl>
    <w:p w14:paraId="65F37F5D" w14:textId="77777777" w:rsidR="008F2784" w:rsidRPr="001D1B3C" w:rsidRDefault="008F2784" w:rsidP="008F2784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8F2784" w:rsidRPr="001D1B3C" w14:paraId="01BB4FE0" w14:textId="77777777" w:rsidTr="0022418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969FA7C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8F2784" w:rsidRPr="001D1B3C" w14:paraId="5C3E9794" w14:textId="77777777" w:rsidTr="0022418B">
        <w:tc>
          <w:tcPr>
            <w:tcW w:w="1276" w:type="dxa"/>
          </w:tcPr>
          <w:p w14:paraId="09F3FC46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7021D03D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8F2784" w:rsidRPr="001D1B3C" w14:paraId="270093B6" w14:textId="77777777" w:rsidTr="0022418B">
        <w:tc>
          <w:tcPr>
            <w:tcW w:w="1276" w:type="dxa"/>
          </w:tcPr>
          <w:p w14:paraId="6849FB2E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7935FB8F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C2F8335" w14:textId="77777777" w:rsidR="008F2784" w:rsidRPr="001D1B3C" w:rsidRDefault="008F2784" w:rsidP="008F27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2784" w:rsidRPr="001D1B3C" w14:paraId="3DD2B5B4" w14:textId="77777777" w:rsidTr="0022418B">
        <w:tc>
          <w:tcPr>
            <w:tcW w:w="9854" w:type="dxa"/>
            <w:shd w:val="clear" w:color="auto" w:fill="D9D9D9" w:themeFill="background1" w:themeFillShade="D9"/>
          </w:tcPr>
          <w:p w14:paraId="25C97D25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F2784" w:rsidRPr="001D1B3C" w14:paraId="0823FF45" w14:textId="77777777" w:rsidTr="0022418B">
        <w:tc>
          <w:tcPr>
            <w:tcW w:w="9854" w:type="dxa"/>
          </w:tcPr>
          <w:p w14:paraId="57919C3F" w14:textId="4A382322" w:rsidR="008F2784" w:rsidRPr="001D1B3C" w:rsidRDefault="004C3406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Rispetto al pianificato abbiamo qualche giornata, di lavoro, di anticipo infatti stiamo principalmente aggiungendo dettagli lavorando con un ritmo adeguato e sviluppando già un db più reale</w:t>
            </w:r>
          </w:p>
        </w:tc>
      </w:tr>
    </w:tbl>
    <w:p w14:paraId="6804C07F" w14:textId="77777777" w:rsidR="008F2784" w:rsidRPr="001D1B3C" w:rsidRDefault="008F2784" w:rsidP="008F27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2784" w:rsidRPr="001D1B3C" w14:paraId="22EC145A" w14:textId="77777777" w:rsidTr="0022418B">
        <w:tc>
          <w:tcPr>
            <w:tcW w:w="9854" w:type="dxa"/>
            <w:shd w:val="clear" w:color="auto" w:fill="D9D9D9" w:themeFill="background1" w:themeFillShade="D9"/>
          </w:tcPr>
          <w:p w14:paraId="1959BE74" w14:textId="77777777" w:rsidR="008F2784" w:rsidRPr="001D1B3C" w:rsidRDefault="008F2784" w:rsidP="0022418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F2784" w:rsidRPr="001D1B3C" w14:paraId="79CDC288" w14:textId="77777777" w:rsidTr="0022418B">
        <w:tc>
          <w:tcPr>
            <w:tcW w:w="9854" w:type="dxa"/>
          </w:tcPr>
          <w:p w14:paraId="55D57A9D" w14:textId="7F4894C6" w:rsidR="008F2784" w:rsidRPr="001D1B3C" w:rsidRDefault="004C3406" w:rsidP="002241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Procedere con i vari l’aggiunta di dettagli e del db</w:t>
            </w:r>
          </w:p>
        </w:tc>
      </w:tr>
    </w:tbl>
    <w:p w14:paraId="65ACD204" w14:textId="77777777" w:rsidR="008F2784" w:rsidRDefault="008F2784" w:rsidP="008F2784">
      <w:pPr>
        <w:rPr>
          <w:rFonts w:ascii="Arial" w:hAnsi="Arial" w:cs="Arial"/>
        </w:rPr>
      </w:pPr>
    </w:p>
    <w:p w14:paraId="3201D1F9" w14:textId="77777777" w:rsidR="008F2784" w:rsidRPr="00AB3ABA" w:rsidRDefault="008F2784" w:rsidP="008F2784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2784" w:rsidRPr="00AB3ABA" w14:paraId="77D1B595" w14:textId="77777777" w:rsidTr="0022418B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E1143A" w14:textId="77777777" w:rsidR="008F2784" w:rsidRPr="00AB3ABA" w:rsidRDefault="008F2784" w:rsidP="0022418B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8F2784" w:rsidRPr="00AB3ABA" w14:paraId="233137C6" w14:textId="77777777" w:rsidTr="0022418B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FFE07" w14:textId="77777777" w:rsidR="008F2784" w:rsidRPr="00AB3ABA" w:rsidRDefault="008F2784" w:rsidP="0022418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8F2784" w:rsidRPr="006626BE" w14:paraId="12E54856" w14:textId="77777777" w:rsidTr="0022418B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699E" w14:textId="628B1131" w:rsidR="008F2784" w:rsidRDefault="008F2784" w:rsidP="0022418B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Riley: </w:t>
            </w:r>
            <w:r w:rsidR="00B452F3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ontinuo sviluppo db</w:t>
            </w:r>
          </w:p>
          <w:p w14:paraId="46219F33" w14:textId="77777777" w:rsidR="008F2784" w:rsidRPr="006626BE" w:rsidRDefault="008F2784" w:rsidP="0022418B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Bryan: Continuo sviluppo mappa</w:t>
            </w:r>
          </w:p>
        </w:tc>
      </w:tr>
    </w:tbl>
    <w:p w14:paraId="0114D8CC" w14:textId="77777777" w:rsidR="008F2784" w:rsidRPr="006626BE" w:rsidRDefault="008F2784" w:rsidP="008F27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2784" w:rsidRPr="00AB3ABA" w14:paraId="4AEC154B" w14:textId="77777777" w:rsidTr="0022418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CDBD83" w14:textId="77777777" w:rsidR="008F2784" w:rsidRPr="00AB3ABA" w:rsidRDefault="008F2784" w:rsidP="0022418B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8F2784" w:rsidRPr="00AB3ABA" w14:paraId="525E0B70" w14:textId="77777777" w:rsidTr="0022418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C742" w14:textId="77777777" w:rsidR="008F2784" w:rsidRPr="00AB3ABA" w:rsidRDefault="008F2784" w:rsidP="0022418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7CE9A711" w14:textId="77777777" w:rsidR="008F2784" w:rsidRPr="00AB3ABA" w:rsidRDefault="008F2784" w:rsidP="008F27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2784" w:rsidRPr="00AB3ABA" w14:paraId="6C98A6C7" w14:textId="77777777" w:rsidTr="0022418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BB4025" w14:textId="77777777" w:rsidR="008F2784" w:rsidRPr="00AB3ABA" w:rsidRDefault="008F2784" w:rsidP="0022418B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8F2784" w:rsidRPr="00AB3ABA" w14:paraId="21ECC05F" w14:textId="77777777" w:rsidTr="0022418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0A3E" w14:textId="77777777" w:rsidR="008F2784" w:rsidRPr="00AB3ABA" w:rsidRDefault="008F2784" w:rsidP="0022418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129CB9CE" w14:textId="77777777" w:rsidR="008F2784" w:rsidRPr="00AB3ABA" w:rsidRDefault="008F2784" w:rsidP="008F27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F2784" w:rsidRPr="00AB3ABA" w14:paraId="4D93B332" w14:textId="77777777" w:rsidTr="0022418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90DDA4" w14:textId="77777777" w:rsidR="008F2784" w:rsidRPr="00AB3ABA" w:rsidRDefault="008F2784" w:rsidP="0022418B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8F2784" w:rsidRPr="00AB3ABA" w14:paraId="777CFC95" w14:textId="77777777" w:rsidTr="0022418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5E1B" w14:textId="77777777" w:rsidR="008F2784" w:rsidRPr="00AB3ABA" w:rsidRDefault="008F2784" w:rsidP="0022418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10F2EAF9" w14:textId="77777777" w:rsidR="008F2784" w:rsidRDefault="008F2784" w:rsidP="008F2784">
      <w:pPr>
        <w:rPr>
          <w:rFonts w:ascii="Arial" w:hAnsi="Arial" w:cs="Arial"/>
        </w:rPr>
      </w:pPr>
    </w:p>
    <w:p w14:paraId="522D1C43" w14:textId="77777777" w:rsidR="008F2784" w:rsidRDefault="008F2784" w:rsidP="008F278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7A20CF5" w14:textId="77777777" w:rsidR="008F2784" w:rsidRPr="001D1B3C" w:rsidRDefault="008F2784" w:rsidP="008F2784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0ED7EBF2" w14:textId="77777777" w:rsidR="008F2784" w:rsidRDefault="008F2784" w:rsidP="008F2784">
      <w:pPr>
        <w:pStyle w:val="Nessunaspaziatura"/>
        <w:rPr>
          <w:rFonts w:ascii="Arial" w:hAnsi="Arial" w:cs="Arial"/>
          <w:b/>
          <w:bCs/>
        </w:rPr>
      </w:pPr>
    </w:p>
    <w:p w14:paraId="0C836DB2" w14:textId="41CA898B" w:rsidR="008F2784" w:rsidRDefault="00000000" w:rsidP="008F2784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8456604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52F3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F2784" w:rsidRPr="3DB10A81">
        <w:rPr>
          <w:rFonts w:ascii="Arial" w:hAnsi="Arial" w:cs="Arial"/>
        </w:rPr>
        <w:t xml:space="preserve"> Nessuno</w:t>
      </w:r>
      <w:r w:rsidR="008F2784">
        <w:br/>
      </w:r>
      <w:sdt>
        <w:sdtPr>
          <w:rPr>
            <w:rFonts w:ascii="Segoe UI Symbol" w:hAnsi="Segoe UI Symbol" w:cs="Segoe UI Symbol"/>
          </w:rPr>
          <w:id w:val="-8373878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C340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F2784" w:rsidRPr="3DB10A81">
        <w:rPr>
          <w:rFonts w:ascii="Arial" w:hAnsi="Arial" w:cs="Arial"/>
        </w:rPr>
        <w:t xml:space="preserve"> Occasionale</w:t>
      </w:r>
      <w:r w:rsidR="008F2784">
        <w:br/>
      </w:r>
      <w:sdt>
        <w:sdtPr>
          <w:rPr>
            <w:rFonts w:ascii="Segoe UI Symbol" w:hAnsi="Segoe UI Symbol" w:cs="Segoe UI Symbol"/>
          </w:rPr>
          <w:id w:val="6572713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278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F2784" w:rsidRPr="3DB10A81">
        <w:rPr>
          <w:rFonts w:ascii="Arial" w:hAnsi="Arial" w:cs="Arial"/>
        </w:rPr>
        <w:t xml:space="preserve"> Frequente</w:t>
      </w:r>
    </w:p>
    <w:p w14:paraId="291403C8" w14:textId="77777777" w:rsidR="008F2784" w:rsidRPr="00872C0D" w:rsidRDefault="008F2784" w:rsidP="008F2784">
      <w:pPr>
        <w:pStyle w:val="Nessunaspaziatura"/>
        <w:rPr>
          <w:rFonts w:ascii="Arial" w:hAnsi="Arial" w:cs="Arial"/>
        </w:rPr>
      </w:pPr>
    </w:p>
    <w:p w14:paraId="7FE1D962" w14:textId="17CA8CF5" w:rsidR="008F2784" w:rsidRDefault="008F2784" w:rsidP="008F2784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1054307435"/>
          <w:placeholder>
            <w:docPart w:val="A50642D10D8E4E31894C975A2EAE4C79"/>
          </w:placeholder>
        </w:sdtPr>
        <w:sdtContent>
          <w:r w:rsidR="004C3406">
            <w:rPr>
              <w:rFonts w:ascii="Arial" w:hAnsi="Arial" w:cs="Arial"/>
            </w:rPr>
            <w:t>ChatGPT</w:t>
          </w:r>
          <w:r w:rsidR="000314A0">
            <w:rPr>
              <w:rFonts w:ascii="Arial" w:hAnsi="Arial" w:cs="Arial"/>
            </w:rPr>
            <w:t>, Gemini</w:t>
          </w:r>
        </w:sdtContent>
      </w:sdt>
    </w:p>
    <w:p w14:paraId="165D7A9E" w14:textId="77777777" w:rsidR="008F2784" w:rsidRPr="00872C0D" w:rsidRDefault="008F2784" w:rsidP="008F2784">
      <w:pPr>
        <w:pStyle w:val="Nessunaspaziatura"/>
        <w:rPr>
          <w:rFonts w:ascii="Arial" w:hAnsi="Arial" w:cs="Arial"/>
        </w:rPr>
      </w:pPr>
    </w:p>
    <w:p w14:paraId="1B35B62C" w14:textId="00F882E8" w:rsidR="008F2784" w:rsidRDefault="008F2784" w:rsidP="008F2784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8746652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C340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9642594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C340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1938344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2118050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173403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314A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69A875A" w14:textId="77777777" w:rsidR="008F2784" w:rsidRPr="00872C0D" w:rsidRDefault="008F2784" w:rsidP="008F2784">
      <w:pPr>
        <w:pStyle w:val="Nessunaspaziatura"/>
        <w:rPr>
          <w:rFonts w:ascii="Arial" w:hAnsi="Arial" w:cs="Arial"/>
        </w:rPr>
      </w:pPr>
    </w:p>
    <w:p w14:paraId="214791F1" w14:textId="77777777" w:rsidR="008F2784" w:rsidRDefault="008F2784" w:rsidP="008F2784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1B682F9" w14:textId="77777777" w:rsidR="008F2784" w:rsidRDefault="008F2784" w:rsidP="008F2784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1CB5BAD" w14:textId="77777777" w:rsidR="008F2784" w:rsidRDefault="008F2784" w:rsidP="008F2784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1543816558"/>
        <w:placeholder>
          <w:docPart w:val="11028D96C30E4870B503E636E28351A9"/>
        </w:placeholder>
        <w15:color w:val="C0C0C0"/>
      </w:sdtPr>
      <w:sdtContent>
        <w:p w14:paraId="5188F827" w14:textId="03C0DD4A" w:rsidR="008F2784" w:rsidRDefault="008F2784" w:rsidP="008F2784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4C3406">
            <w:rPr>
              <w:rFonts w:ascii="Arial" w:hAnsi="Arial" w:cs="Arial"/>
            </w:rPr>
            <w:t>non ho fatto dei veri e propri promt oggi, ma mi sono cimentato nel procedere con una spiegazione guidata per applicare SQLite alla base di dati sviluppata finora.</w:t>
          </w:r>
        </w:p>
        <w:p w14:paraId="0EA4D71F" w14:textId="45123B7B" w:rsidR="008F2784" w:rsidRDefault="008F2784" w:rsidP="008F2784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  <w:r w:rsidR="000314A0">
            <w:rPr>
              <w:rFonts w:ascii="Arial" w:hAnsi="Arial" w:cs="Arial"/>
            </w:rPr>
            <w:t>Modificami questa immagine &lt;immagine&gt; in questo modo &lt;descrizione&gt;</w:t>
          </w:r>
        </w:p>
      </w:sdtContent>
    </w:sdt>
    <w:p w14:paraId="64DD89C4" w14:textId="77777777" w:rsidR="008F2784" w:rsidRPr="00872C0D" w:rsidRDefault="008F2784" w:rsidP="008F2784">
      <w:pPr>
        <w:pStyle w:val="Nessunaspaziatura"/>
        <w:rPr>
          <w:rFonts w:ascii="Arial" w:hAnsi="Arial" w:cs="Arial"/>
        </w:rPr>
      </w:pPr>
    </w:p>
    <w:p w14:paraId="21FB0550" w14:textId="77777777" w:rsidR="008F2784" w:rsidRPr="00872C0D" w:rsidRDefault="008F2784" w:rsidP="008F2784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36079120" w14:textId="77777777" w:rsidR="008F2784" w:rsidRDefault="008F2784" w:rsidP="008F2784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5B5741E7" w14:textId="77777777" w:rsidR="008F2784" w:rsidRDefault="008F2784" w:rsidP="008F2784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1154871397"/>
        <w:placeholder>
          <w:docPart w:val="DD1A591C0F45438F9C72CC95A6991F47"/>
        </w:placeholder>
        <w15:color w:val="C0C0C0"/>
      </w:sdtPr>
      <w:sdtContent>
        <w:p w14:paraId="3D882D7C" w14:textId="277206DD" w:rsidR="008F2784" w:rsidRDefault="008F2784" w:rsidP="008F2784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4C3406">
            <w:rPr>
              <w:rFonts w:ascii="Arial" w:hAnsi="Arial" w:cs="Arial"/>
            </w:rPr>
            <w:t>Dopo avergli confermato che i test creati erano passati mi ha mostrato il resto della procedura che sono andato ad analizzare ed eventualmente adattare.</w:t>
          </w:r>
        </w:p>
        <w:p w14:paraId="2C45BD79" w14:textId="2530349A" w:rsidR="008F2784" w:rsidRPr="00872C0D" w:rsidRDefault="008F2784" w:rsidP="008F2784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Bryan:</w:t>
          </w:r>
          <w:r w:rsidR="000314A0">
            <w:rPr>
              <w:rFonts w:ascii="Arial" w:hAnsi="Arial" w:cs="Arial"/>
            </w:rPr>
            <w:t xml:space="preserve"> L’immagine modificata</w:t>
          </w:r>
        </w:p>
      </w:sdtContent>
    </w:sdt>
    <w:p w14:paraId="0A82931E" w14:textId="77777777" w:rsidR="008F2784" w:rsidRDefault="008F2784" w:rsidP="008F2784">
      <w:pPr>
        <w:pStyle w:val="Nessunaspaziatura"/>
        <w:rPr>
          <w:rFonts w:ascii="Arial" w:hAnsi="Arial" w:cs="Arial"/>
          <w:b/>
          <w:bCs/>
        </w:rPr>
      </w:pPr>
    </w:p>
    <w:p w14:paraId="4E52964D" w14:textId="0296F651" w:rsidR="008F2784" w:rsidRDefault="008F2784" w:rsidP="008F2784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0771298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C340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20052718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C340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1294362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357582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15CEED9" w14:textId="77777777" w:rsidR="008F2784" w:rsidRDefault="008F2784" w:rsidP="008F2784">
      <w:pPr>
        <w:pStyle w:val="Nessunaspaziatura"/>
        <w:rPr>
          <w:rFonts w:ascii="Arial" w:hAnsi="Arial" w:cs="Arial"/>
        </w:rPr>
      </w:pPr>
    </w:p>
    <w:p w14:paraId="7543E3BB" w14:textId="77777777" w:rsidR="008F2784" w:rsidRPr="00872C0D" w:rsidRDefault="008F2784" w:rsidP="008F2784">
      <w:pPr>
        <w:pStyle w:val="Nessunaspaziatura"/>
        <w:rPr>
          <w:rFonts w:ascii="Arial" w:hAnsi="Arial" w:cs="Arial"/>
        </w:rPr>
      </w:pPr>
    </w:p>
    <w:p w14:paraId="48846229" w14:textId="77777777" w:rsidR="008F2784" w:rsidRPr="005D435D" w:rsidRDefault="008F2784" w:rsidP="008F2784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19B6A806" w14:textId="5C4376B5" w:rsidR="008F2784" w:rsidRDefault="008F2784" w:rsidP="008F2784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Riley: </w:t>
      </w:r>
      <w:r w:rsidR="004C3406">
        <w:rPr>
          <w:rFonts w:ascii="Arial" w:hAnsi="Arial" w:cs="Arial"/>
        </w:rPr>
        <w:t>Avrei probabilmente usato comunque l</w:t>
      </w:r>
      <w:r w:rsidR="00C31147">
        <w:rPr>
          <w:rFonts w:ascii="Arial" w:hAnsi="Arial" w:cs="Arial"/>
        </w:rPr>
        <w:t>’AI ma facendomi mostrare del codice esempio per poi applicare manualmente, altrimenti avrei cercato nelle documentazioni ufficiali.</w:t>
      </w:r>
    </w:p>
    <w:p w14:paraId="0F589B97" w14:textId="064F07CA" w:rsidR="008F2784" w:rsidRPr="009478A5" w:rsidRDefault="008F2784" w:rsidP="008F2784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Bryan:</w:t>
      </w:r>
      <w:r w:rsidR="00A71A5D">
        <w:rPr>
          <w:rFonts w:ascii="Arial" w:hAnsi="Arial" w:cs="Arial"/>
        </w:rPr>
        <w:t xml:space="preserve"> </w:t>
      </w:r>
      <w:r w:rsidR="000314A0">
        <w:rPr>
          <w:rFonts w:ascii="Arial" w:hAnsi="Arial" w:cs="Arial"/>
        </w:rPr>
        <w:t>Non sarei stato in grado di farlo.</w:t>
      </w:r>
    </w:p>
    <w:p w14:paraId="467747B1" w14:textId="08D90425" w:rsidR="00A71A5D" w:rsidRDefault="00A71A5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A71A5D" w:rsidRPr="001D1B3C" w14:paraId="6D83DF4D" w14:textId="77777777" w:rsidTr="00EA610F">
        <w:trPr>
          <w:trHeight w:val="199"/>
        </w:trPr>
        <w:tc>
          <w:tcPr>
            <w:tcW w:w="1250" w:type="pct"/>
            <w:vAlign w:val="center"/>
          </w:tcPr>
          <w:p w14:paraId="325CF332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32EA9C88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A71A5D" w:rsidRPr="001D1B3C" w14:paraId="35BDC26A" w14:textId="77777777" w:rsidTr="00EA610F">
        <w:trPr>
          <w:trHeight w:val="196"/>
        </w:trPr>
        <w:tc>
          <w:tcPr>
            <w:tcW w:w="1250" w:type="pct"/>
            <w:vAlign w:val="center"/>
          </w:tcPr>
          <w:p w14:paraId="771A7B44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4DF7C7EE" w14:textId="6B2F6826" w:rsidR="00A71A5D" w:rsidRPr="001D1B3C" w:rsidRDefault="00A71A5D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6.10.2026</w:t>
            </w:r>
          </w:p>
        </w:tc>
      </w:tr>
    </w:tbl>
    <w:p w14:paraId="4BD824E3" w14:textId="77777777" w:rsidR="00A71A5D" w:rsidRPr="001D1B3C" w:rsidRDefault="00A71A5D" w:rsidP="00A71A5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A71A5D" w:rsidRPr="001D1B3C" w14:paraId="6E078D3A" w14:textId="77777777" w:rsidTr="00EA610F">
        <w:tc>
          <w:tcPr>
            <w:tcW w:w="9628" w:type="dxa"/>
            <w:gridSpan w:val="2"/>
            <w:shd w:val="clear" w:color="auto" w:fill="D9D9D9" w:themeFill="background1" w:themeFillShade="D9"/>
          </w:tcPr>
          <w:p w14:paraId="3E0C0423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A71A5D" w:rsidRPr="001D1B3C" w14:paraId="00DD9C13" w14:textId="77777777" w:rsidTr="00EA610F">
        <w:tc>
          <w:tcPr>
            <w:tcW w:w="1271" w:type="dxa"/>
          </w:tcPr>
          <w:p w14:paraId="32C1D418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50F27775" w14:textId="4C2A86F2" w:rsidR="00A71A5D" w:rsidRPr="001D1B3C" w:rsidRDefault="00C5588C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DB, manca l’inserimento dei comandi e un sistema di autenticazione per avere più record.</w:t>
            </w:r>
          </w:p>
        </w:tc>
      </w:tr>
      <w:tr w:rsidR="00A71A5D" w:rsidRPr="001D1B3C" w14:paraId="14E4C657" w14:textId="77777777" w:rsidTr="00EA610F">
        <w:tc>
          <w:tcPr>
            <w:tcW w:w="1271" w:type="dxa"/>
          </w:tcPr>
          <w:p w14:paraId="50B92CD7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6AFA06D3" w14:textId="0C1068C6" w:rsidR="00A71A5D" w:rsidRPr="001D1B3C" w:rsidRDefault="00C5588C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sistemato un problema di animazione, creato il build del progetto per certi test, ricerca modifica materiali auto ed inizio menu garage</w:t>
            </w:r>
          </w:p>
        </w:tc>
      </w:tr>
    </w:tbl>
    <w:p w14:paraId="2799AA7C" w14:textId="77777777" w:rsidR="00A71A5D" w:rsidRPr="001D1B3C" w:rsidRDefault="00A71A5D" w:rsidP="00A71A5D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A71A5D" w:rsidRPr="001D1B3C" w14:paraId="7C42123C" w14:textId="77777777" w:rsidTr="00EA610F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D2E1756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A71A5D" w:rsidRPr="001D1B3C" w14:paraId="3A56AC32" w14:textId="77777777" w:rsidTr="00EA610F">
        <w:tc>
          <w:tcPr>
            <w:tcW w:w="1276" w:type="dxa"/>
          </w:tcPr>
          <w:p w14:paraId="0DC27964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78B7B2E3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A71A5D" w:rsidRPr="001D1B3C" w14:paraId="1CFBBA08" w14:textId="77777777" w:rsidTr="00EA610F">
        <w:tc>
          <w:tcPr>
            <w:tcW w:w="1276" w:type="dxa"/>
          </w:tcPr>
          <w:p w14:paraId="2A18CC36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145F097D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001C9289" w14:textId="77777777" w:rsidR="00A71A5D" w:rsidRPr="001D1B3C" w:rsidRDefault="00A71A5D" w:rsidP="00A71A5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1A5D" w:rsidRPr="001D1B3C" w14:paraId="022BC7AB" w14:textId="77777777" w:rsidTr="00EA610F">
        <w:tc>
          <w:tcPr>
            <w:tcW w:w="9854" w:type="dxa"/>
            <w:shd w:val="clear" w:color="auto" w:fill="D9D9D9" w:themeFill="background1" w:themeFillShade="D9"/>
          </w:tcPr>
          <w:p w14:paraId="632E4C23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71A5D" w:rsidRPr="001D1B3C" w14:paraId="24AF87A9" w14:textId="77777777" w:rsidTr="00EA610F">
        <w:tc>
          <w:tcPr>
            <w:tcW w:w="9854" w:type="dxa"/>
          </w:tcPr>
          <w:p w14:paraId="64978AAA" w14:textId="77E2B991" w:rsidR="00A71A5D" w:rsidRPr="001D1B3C" w:rsidRDefault="00C5588C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Stiamo continuando a fare modifiche extra avendo già terminato lo sprint</w:t>
            </w:r>
          </w:p>
        </w:tc>
      </w:tr>
    </w:tbl>
    <w:p w14:paraId="7CF41816" w14:textId="77777777" w:rsidR="00A71A5D" w:rsidRPr="001D1B3C" w:rsidRDefault="00A71A5D" w:rsidP="00A71A5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1A5D" w:rsidRPr="001D1B3C" w14:paraId="13DD8CF7" w14:textId="77777777" w:rsidTr="00EA610F">
        <w:tc>
          <w:tcPr>
            <w:tcW w:w="9854" w:type="dxa"/>
            <w:shd w:val="clear" w:color="auto" w:fill="D9D9D9" w:themeFill="background1" w:themeFillShade="D9"/>
          </w:tcPr>
          <w:p w14:paraId="3B4CFEF3" w14:textId="77777777" w:rsidR="00A71A5D" w:rsidRPr="001D1B3C" w:rsidRDefault="00A71A5D" w:rsidP="00EA610F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71A5D" w:rsidRPr="001D1B3C" w14:paraId="7E93DC45" w14:textId="77777777" w:rsidTr="00EA610F">
        <w:tc>
          <w:tcPr>
            <w:tcW w:w="9854" w:type="dxa"/>
          </w:tcPr>
          <w:p w14:paraId="3575ADA8" w14:textId="48B582CB" w:rsidR="00A71A5D" w:rsidRPr="001D1B3C" w:rsidRDefault="00C5588C" w:rsidP="00EA6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sviluppo garage e db.</w:t>
            </w:r>
          </w:p>
        </w:tc>
      </w:tr>
    </w:tbl>
    <w:p w14:paraId="097645E5" w14:textId="77777777" w:rsidR="00A71A5D" w:rsidRDefault="00A71A5D" w:rsidP="00A71A5D">
      <w:pPr>
        <w:rPr>
          <w:rFonts w:ascii="Arial" w:hAnsi="Arial" w:cs="Arial"/>
        </w:rPr>
      </w:pPr>
    </w:p>
    <w:p w14:paraId="19641B5D" w14:textId="77777777" w:rsidR="00A71A5D" w:rsidRPr="00AB3ABA" w:rsidRDefault="00A71A5D" w:rsidP="00A71A5D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1A5D" w:rsidRPr="00AB3ABA" w14:paraId="67E53ED3" w14:textId="77777777" w:rsidTr="00EA610F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7A88F7" w14:textId="77777777" w:rsidR="00A71A5D" w:rsidRPr="00AB3ABA" w:rsidRDefault="00A71A5D" w:rsidP="00EA610F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A71A5D" w:rsidRPr="00AB3ABA" w14:paraId="2A61BC59" w14:textId="77777777" w:rsidTr="00EA610F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80F59" w14:textId="77777777" w:rsidR="00A71A5D" w:rsidRPr="00AB3ABA" w:rsidRDefault="00A71A5D" w:rsidP="00EA610F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A71A5D" w:rsidRPr="006626BE" w14:paraId="52FD0F97" w14:textId="77777777" w:rsidTr="00EA610F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7535" w14:textId="77777777" w:rsidR="00A71A5D" w:rsidRDefault="00A71A5D" w:rsidP="00EA610F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Riley: Continuo sviluppo db</w:t>
            </w:r>
          </w:p>
          <w:p w14:paraId="083421B0" w14:textId="040E0BD6" w:rsidR="00A71A5D" w:rsidRPr="006626BE" w:rsidRDefault="00A71A5D" w:rsidP="00EA610F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Bryan: Sviluppo garage</w:t>
            </w:r>
          </w:p>
        </w:tc>
      </w:tr>
    </w:tbl>
    <w:p w14:paraId="514BFC98" w14:textId="77777777" w:rsidR="00A71A5D" w:rsidRPr="006626BE" w:rsidRDefault="00A71A5D" w:rsidP="00A71A5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1A5D" w:rsidRPr="00AB3ABA" w14:paraId="35AF06B0" w14:textId="77777777" w:rsidTr="00EA610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264196" w14:textId="77777777" w:rsidR="00A71A5D" w:rsidRPr="00AB3ABA" w:rsidRDefault="00A71A5D" w:rsidP="00EA610F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A71A5D" w:rsidRPr="00AB3ABA" w14:paraId="202AAC74" w14:textId="77777777" w:rsidTr="00EA610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56B2" w14:textId="77777777" w:rsidR="00A71A5D" w:rsidRPr="00AB3ABA" w:rsidRDefault="00A71A5D" w:rsidP="00EA610F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2026A40D" w14:textId="77777777" w:rsidR="00A71A5D" w:rsidRPr="00AB3ABA" w:rsidRDefault="00A71A5D" w:rsidP="00A71A5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1A5D" w:rsidRPr="00AB3ABA" w14:paraId="402A4908" w14:textId="77777777" w:rsidTr="00EA610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5704C43" w14:textId="77777777" w:rsidR="00A71A5D" w:rsidRPr="00AB3ABA" w:rsidRDefault="00A71A5D" w:rsidP="00EA610F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A71A5D" w:rsidRPr="00AB3ABA" w14:paraId="15B6B777" w14:textId="77777777" w:rsidTr="00EA610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9591" w14:textId="77777777" w:rsidR="00A71A5D" w:rsidRPr="00AB3ABA" w:rsidRDefault="00A71A5D" w:rsidP="00EA610F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1DA91744" w14:textId="77777777" w:rsidR="00A71A5D" w:rsidRPr="00AB3ABA" w:rsidRDefault="00A71A5D" w:rsidP="00A71A5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71A5D" w:rsidRPr="00AB3ABA" w14:paraId="221A0C74" w14:textId="77777777" w:rsidTr="00EA610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EE46AB" w14:textId="77777777" w:rsidR="00A71A5D" w:rsidRPr="00AB3ABA" w:rsidRDefault="00A71A5D" w:rsidP="00EA610F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A71A5D" w:rsidRPr="00AB3ABA" w14:paraId="62EF7B84" w14:textId="77777777" w:rsidTr="00EA610F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7B35" w14:textId="77777777" w:rsidR="00A71A5D" w:rsidRPr="00AB3ABA" w:rsidRDefault="00A71A5D" w:rsidP="00EA610F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186259F0" w14:textId="77777777" w:rsidR="00A71A5D" w:rsidRDefault="00A71A5D" w:rsidP="00A71A5D">
      <w:pPr>
        <w:rPr>
          <w:rFonts w:ascii="Arial" w:hAnsi="Arial" w:cs="Arial"/>
        </w:rPr>
      </w:pPr>
    </w:p>
    <w:p w14:paraId="1020FDA5" w14:textId="77777777" w:rsidR="00A71A5D" w:rsidRDefault="00A71A5D" w:rsidP="00A71A5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AF51EC" w14:textId="77777777" w:rsidR="00A71A5D" w:rsidRPr="001D1B3C" w:rsidRDefault="00A71A5D" w:rsidP="00A71A5D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4CE6A04D" w14:textId="77777777" w:rsidR="00A71A5D" w:rsidRDefault="00A71A5D" w:rsidP="00A71A5D">
      <w:pPr>
        <w:pStyle w:val="Nessunaspaziatura"/>
        <w:rPr>
          <w:rFonts w:ascii="Arial" w:hAnsi="Arial" w:cs="Arial"/>
          <w:b/>
          <w:bCs/>
        </w:rPr>
      </w:pPr>
    </w:p>
    <w:p w14:paraId="46A09472" w14:textId="60E2ABD5" w:rsidR="00A71A5D" w:rsidRDefault="00000000" w:rsidP="00A71A5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5413232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5588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A71A5D" w:rsidRPr="3DB10A81">
        <w:rPr>
          <w:rFonts w:ascii="Arial" w:hAnsi="Arial" w:cs="Arial"/>
        </w:rPr>
        <w:t xml:space="preserve"> Nessuno</w:t>
      </w:r>
      <w:r w:rsidR="00A71A5D">
        <w:br/>
      </w:r>
      <w:sdt>
        <w:sdtPr>
          <w:rPr>
            <w:rFonts w:ascii="Segoe UI Symbol" w:hAnsi="Segoe UI Symbol" w:cs="Segoe UI Symbol"/>
          </w:rPr>
          <w:id w:val="-4668988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5588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71A5D" w:rsidRPr="3DB10A81">
        <w:rPr>
          <w:rFonts w:ascii="Arial" w:hAnsi="Arial" w:cs="Arial"/>
        </w:rPr>
        <w:t xml:space="preserve"> Occasionale</w:t>
      </w:r>
      <w:r w:rsidR="00A71A5D">
        <w:br/>
      </w:r>
      <w:sdt>
        <w:sdtPr>
          <w:rPr>
            <w:rFonts w:ascii="Segoe UI Symbol" w:hAnsi="Segoe UI Symbol" w:cs="Segoe UI Symbol"/>
          </w:rPr>
          <w:id w:val="-180736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1A5D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71A5D" w:rsidRPr="3DB10A81">
        <w:rPr>
          <w:rFonts w:ascii="Arial" w:hAnsi="Arial" w:cs="Arial"/>
        </w:rPr>
        <w:t xml:space="preserve"> Frequente</w:t>
      </w:r>
    </w:p>
    <w:p w14:paraId="196BB787" w14:textId="77777777" w:rsidR="00A71A5D" w:rsidRPr="00872C0D" w:rsidRDefault="00A71A5D" w:rsidP="00A71A5D">
      <w:pPr>
        <w:pStyle w:val="Nessunaspaziatura"/>
        <w:rPr>
          <w:rFonts w:ascii="Arial" w:hAnsi="Arial" w:cs="Arial"/>
        </w:rPr>
      </w:pPr>
    </w:p>
    <w:p w14:paraId="546C6EEA" w14:textId="3309A88E" w:rsidR="00A71A5D" w:rsidRDefault="00A71A5D" w:rsidP="00A71A5D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1305533756"/>
          <w:placeholder>
            <w:docPart w:val="19C68653001B441C9DF07D1F950044D6"/>
          </w:placeholder>
          <w:showingPlcHdr/>
        </w:sdtPr>
        <w:sdtContent>
          <w:r>
            <w:rPr>
              <w:rStyle w:val="Testosegnaposto"/>
              <w:b/>
              <w:bCs/>
            </w:rPr>
            <w:t>Nomi AI utilizzati</w:t>
          </w:r>
        </w:sdtContent>
      </w:sdt>
    </w:p>
    <w:p w14:paraId="5EE7DBAD" w14:textId="77777777" w:rsidR="00A71A5D" w:rsidRPr="00872C0D" w:rsidRDefault="00A71A5D" w:rsidP="00A71A5D">
      <w:pPr>
        <w:pStyle w:val="Nessunaspaziatura"/>
        <w:rPr>
          <w:rFonts w:ascii="Arial" w:hAnsi="Arial" w:cs="Arial"/>
        </w:rPr>
      </w:pPr>
    </w:p>
    <w:p w14:paraId="7FE35F6C" w14:textId="5E1FF03A" w:rsidR="00A71A5D" w:rsidRDefault="00A71A5D" w:rsidP="00A71A5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74235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572281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13846018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985550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1516684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50D0C1CC" w14:textId="77777777" w:rsidR="00A71A5D" w:rsidRPr="00872C0D" w:rsidRDefault="00A71A5D" w:rsidP="00A71A5D">
      <w:pPr>
        <w:pStyle w:val="Nessunaspaziatura"/>
        <w:rPr>
          <w:rFonts w:ascii="Arial" w:hAnsi="Arial" w:cs="Arial"/>
        </w:rPr>
      </w:pPr>
    </w:p>
    <w:p w14:paraId="73A789D8" w14:textId="77777777" w:rsidR="00A71A5D" w:rsidRDefault="00A71A5D" w:rsidP="00A71A5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7D602265" w14:textId="77777777" w:rsidR="00A71A5D" w:rsidRDefault="00A71A5D" w:rsidP="00A71A5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C147181" w14:textId="77777777" w:rsidR="00A71A5D" w:rsidRDefault="00A71A5D" w:rsidP="00A71A5D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2090420913"/>
        <w:placeholder>
          <w:docPart w:val="CB141F0C269E442B9460357F6B4D1E86"/>
        </w:placeholder>
        <w15:color w:val="C0C0C0"/>
      </w:sdtPr>
      <w:sdtContent>
        <w:p w14:paraId="67534298" w14:textId="2C0274E6" w:rsidR="00A71A5D" w:rsidRDefault="00A71A5D" w:rsidP="00A71A5D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</w:p>
        <w:p w14:paraId="002EAE3E" w14:textId="26768614" w:rsidR="00A71A5D" w:rsidRDefault="00A71A5D" w:rsidP="00A71A5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19DF3F04" w14:textId="77777777" w:rsidR="00A71A5D" w:rsidRPr="00872C0D" w:rsidRDefault="00A71A5D" w:rsidP="00A71A5D">
      <w:pPr>
        <w:pStyle w:val="Nessunaspaziatura"/>
        <w:rPr>
          <w:rFonts w:ascii="Arial" w:hAnsi="Arial" w:cs="Arial"/>
        </w:rPr>
      </w:pPr>
    </w:p>
    <w:p w14:paraId="248142AA" w14:textId="77777777" w:rsidR="00A71A5D" w:rsidRPr="00872C0D" w:rsidRDefault="00A71A5D" w:rsidP="00A71A5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0DE73D2C" w14:textId="77777777" w:rsidR="00A71A5D" w:rsidRDefault="00A71A5D" w:rsidP="00A71A5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7B227CA0" w14:textId="77777777" w:rsidR="00A71A5D" w:rsidRDefault="00A71A5D" w:rsidP="00A71A5D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-1331441256"/>
        <w:placeholder>
          <w:docPart w:val="57286425BAD647479152F371A1186F2C"/>
        </w:placeholder>
        <w15:color w:val="C0C0C0"/>
      </w:sdtPr>
      <w:sdtContent>
        <w:p w14:paraId="7513F671" w14:textId="754B67E7" w:rsidR="00A71A5D" w:rsidRDefault="00A71A5D" w:rsidP="00A71A5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</w:p>
        <w:p w14:paraId="19E231AF" w14:textId="68DE0CA4" w:rsidR="00A71A5D" w:rsidRPr="00872C0D" w:rsidRDefault="00A71A5D" w:rsidP="00A71A5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1598B7F4" w14:textId="77777777" w:rsidR="00A71A5D" w:rsidRDefault="00A71A5D" w:rsidP="00A71A5D">
      <w:pPr>
        <w:pStyle w:val="Nessunaspaziatura"/>
        <w:rPr>
          <w:rFonts w:ascii="Arial" w:hAnsi="Arial" w:cs="Arial"/>
          <w:b/>
          <w:bCs/>
        </w:rPr>
      </w:pPr>
    </w:p>
    <w:p w14:paraId="1ED5DA05" w14:textId="6CC564C1" w:rsidR="00A71A5D" w:rsidRDefault="00A71A5D" w:rsidP="00A71A5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5872670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4391446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2849298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20322959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D19A525" w14:textId="77777777" w:rsidR="00A71A5D" w:rsidRDefault="00A71A5D" w:rsidP="00A71A5D">
      <w:pPr>
        <w:pStyle w:val="Nessunaspaziatura"/>
        <w:rPr>
          <w:rFonts w:ascii="Arial" w:hAnsi="Arial" w:cs="Arial"/>
        </w:rPr>
      </w:pPr>
    </w:p>
    <w:p w14:paraId="2BE1402E" w14:textId="77777777" w:rsidR="00A71A5D" w:rsidRPr="00872C0D" w:rsidRDefault="00A71A5D" w:rsidP="00A71A5D">
      <w:pPr>
        <w:pStyle w:val="Nessunaspaziatura"/>
        <w:rPr>
          <w:rFonts w:ascii="Arial" w:hAnsi="Arial" w:cs="Arial"/>
        </w:rPr>
      </w:pPr>
    </w:p>
    <w:p w14:paraId="7B67DFFA" w14:textId="77777777" w:rsidR="00A71A5D" w:rsidRPr="005D435D" w:rsidRDefault="00A71A5D" w:rsidP="00A71A5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5B086DA8" w14:textId="6BB7220B" w:rsidR="00A71A5D" w:rsidRDefault="00A71A5D" w:rsidP="00A71A5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Riley: </w:t>
      </w:r>
    </w:p>
    <w:p w14:paraId="6D63BF56" w14:textId="6BA1E96B" w:rsidR="00A71A5D" w:rsidRPr="009478A5" w:rsidRDefault="00A71A5D" w:rsidP="00A71A5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Bryan:</w:t>
      </w:r>
    </w:p>
    <w:p w14:paraId="0880A8F5" w14:textId="73C78287" w:rsidR="006C47B3" w:rsidRDefault="006C47B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6C47B3" w:rsidRPr="001D1B3C" w14:paraId="5E1EFDE9" w14:textId="77777777" w:rsidTr="00692225">
        <w:trPr>
          <w:trHeight w:val="199"/>
        </w:trPr>
        <w:tc>
          <w:tcPr>
            <w:tcW w:w="1250" w:type="pct"/>
            <w:vAlign w:val="center"/>
          </w:tcPr>
          <w:p w14:paraId="6F3FE1E5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00C9F094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6C47B3" w:rsidRPr="001D1B3C" w14:paraId="3F29F9B6" w14:textId="77777777" w:rsidTr="00692225">
        <w:trPr>
          <w:trHeight w:val="196"/>
        </w:trPr>
        <w:tc>
          <w:tcPr>
            <w:tcW w:w="1250" w:type="pct"/>
            <w:vAlign w:val="center"/>
          </w:tcPr>
          <w:p w14:paraId="65FFAA8F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1C3F303B" w14:textId="48CFA03C" w:rsidR="006C47B3" w:rsidRPr="001D1B3C" w:rsidRDefault="006C47B3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7.10.2026</w:t>
            </w:r>
          </w:p>
        </w:tc>
      </w:tr>
    </w:tbl>
    <w:p w14:paraId="485D9063" w14:textId="77777777" w:rsidR="006C47B3" w:rsidRPr="001D1B3C" w:rsidRDefault="006C47B3" w:rsidP="006C47B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6C47B3" w:rsidRPr="001D1B3C" w14:paraId="634B26E8" w14:textId="77777777" w:rsidTr="00692225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878F490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C47B3" w:rsidRPr="001D1B3C" w14:paraId="488AD687" w14:textId="77777777" w:rsidTr="00692225">
        <w:tc>
          <w:tcPr>
            <w:tcW w:w="1271" w:type="dxa"/>
          </w:tcPr>
          <w:p w14:paraId="55207004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58762C35" w14:textId="5F0DEF90" w:rsidR="006C47B3" w:rsidRPr="001D1B3C" w:rsidRDefault="00A339DC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Continuato lo sviluppo del db</w:t>
            </w:r>
          </w:p>
        </w:tc>
      </w:tr>
      <w:tr w:rsidR="006C47B3" w:rsidRPr="001D1B3C" w14:paraId="0C9E68D8" w14:textId="77777777" w:rsidTr="00692225">
        <w:tc>
          <w:tcPr>
            <w:tcW w:w="1271" w:type="dxa"/>
          </w:tcPr>
          <w:p w14:paraId="1154DAC1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7F58CC31" w14:textId="49C4F83B" w:rsidR="006C47B3" w:rsidRPr="001D1B3C" w:rsidRDefault="00A339DC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Continuato il garage</w:t>
            </w:r>
          </w:p>
        </w:tc>
      </w:tr>
    </w:tbl>
    <w:p w14:paraId="3428CF75" w14:textId="77777777" w:rsidR="006C47B3" w:rsidRPr="001D1B3C" w:rsidRDefault="006C47B3" w:rsidP="006C47B3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6C47B3" w:rsidRPr="001D1B3C" w14:paraId="79DB6D30" w14:textId="77777777" w:rsidTr="00692225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CAB7CB2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C47B3" w:rsidRPr="001D1B3C" w14:paraId="23CADB38" w14:textId="77777777" w:rsidTr="00692225">
        <w:tc>
          <w:tcPr>
            <w:tcW w:w="1276" w:type="dxa"/>
          </w:tcPr>
          <w:p w14:paraId="71F8B0F0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6CA8D39B" w14:textId="712F4393" w:rsidR="006C47B3" w:rsidRPr="001D1B3C" w:rsidRDefault="00A339DC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Struttura di assegnazione tasti diversa rispetto al resto, perciò è stato necessario adattare i due metodi, ancora in sviluppo</w:t>
            </w:r>
          </w:p>
        </w:tc>
      </w:tr>
      <w:tr w:rsidR="006C47B3" w:rsidRPr="001D1B3C" w14:paraId="65871404" w14:textId="77777777" w:rsidTr="00692225">
        <w:tc>
          <w:tcPr>
            <w:tcW w:w="1276" w:type="dxa"/>
          </w:tcPr>
          <w:p w14:paraId="3848BB33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594274C8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0A17C4DC" w14:textId="77777777" w:rsidR="006C47B3" w:rsidRPr="001D1B3C" w:rsidRDefault="006C47B3" w:rsidP="006C47B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7B3" w:rsidRPr="001D1B3C" w14:paraId="7483B3F8" w14:textId="77777777" w:rsidTr="00692225">
        <w:tc>
          <w:tcPr>
            <w:tcW w:w="9854" w:type="dxa"/>
            <w:shd w:val="clear" w:color="auto" w:fill="D9D9D9" w:themeFill="background1" w:themeFillShade="D9"/>
          </w:tcPr>
          <w:p w14:paraId="4CE7D282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C47B3" w:rsidRPr="001D1B3C" w14:paraId="2F0865CB" w14:textId="77777777" w:rsidTr="00692225">
        <w:tc>
          <w:tcPr>
            <w:tcW w:w="9854" w:type="dxa"/>
          </w:tcPr>
          <w:p w14:paraId="7B9C1CC3" w14:textId="79CD87EF" w:rsidR="006C47B3" w:rsidRPr="001D1B3C" w:rsidRDefault="00A339DC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dello sprint già conclusi, stanno essendo svolti dei lavori extra</w:t>
            </w:r>
          </w:p>
        </w:tc>
      </w:tr>
    </w:tbl>
    <w:p w14:paraId="7035E772" w14:textId="77777777" w:rsidR="006C47B3" w:rsidRPr="001D1B3C" w:rsidRDefault="006C47B3" w:rsidP="006C47B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7B3" w:rsidRPr="001D1B3C" w14:paraId="2B9A58BC" w14:textId="77777777" w:rsidTr="00692225">
        <w:tc>
          <w:tcPr>
            <w:tcW w:w="9854" w:type="dxa"/>
            <w:shd w:val="clear" w:color="auto" w:fill="D9D9D9" w:themeFill="background1" w:themeFillShade="D9"/>
          </w:tcPr>
          <w:p w14:paraId="5EFD0449" w14:textId="77777777" w:rsidR="006C47B3" w:rsidRPr="001D1B3C" w:rsidRDefault="006C47B3" w:rsidP="0069222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C47B3" w:rsidRPr="001D1B3C" w14:paraId="656F089F" w14:textId="77777777" w:rsidTr="00692225">
        <w:tc>
          <w:tcPr>
            <w:tcW w:w="9854" w:type="dxa"/>
          </w:tcPr>
          <w:p w14:paraId="5B4AF392" w14:textId="7F332BB0" w:rsidR="006C47B3" w:rsidRPr="001D1B3C" w:rsidRDefault="00A339DC" w:rsidP="006922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ognuno con i sviluppi di db e garage</w:t>
            </w:r>
          </w:p>
        </w:tc>
      </w:tr>
    </w:tbl>
    <w:p w14:paraId="6FAA9AC5" w14:textId="77777777" w:rsidR="006C47B3" w:rsidRDefault="006C47B3" w:rsidP="006C47B3">
      <w:pPr>
        <w:rPr>
          <w:rFonts w:ascii="Arial" w:hAnsi="Arial" w:cs="Arial"/>
        </w:rPr>
      </w:pPr>
    </w:p>
    <w:p w14:paraId="7F005DB1" w14:textId="77777777" w:rsidR="006C47B3" w:rsidRPr="00AB3ABA" w:rsidRDefault="006C47B3" w:rsidP="006C47B3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7B3" w:rsidRPr="00AB3ABA" w14:paraId="32E4F58C" w14:textId="77777777" w:rsidTr="00692225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173F51" w14:textId="77777777" w:rsidR="006C47B3" w:rsidRPr="00AB3ABA" w:rsidRDefault="006C47B3" w:rsidP="00692225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6C47B3" w:rsidRPr="00AB3ABA" w14:paraId="41F44F37" w14:textId="77777777" w:rsidTr="00692225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CBDA6" w14:textId="77777777" w:rsidR="006C47B3" w:rsidRPr="00AB3ABA" w:rsidRDefault="006C47B3" w:rsidP="00692225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6C47B3" w:rsidRPr="006626BE" w14:paraId="139BBD64" w14:textId="77777777" w:rsidTr="00692225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B683" w14:textId="77777777" w:rsidR="006C47B3" w:rsidRDefault="006C47B3" w:rsidP="00692225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Riley: Continuo sviluppo db</w:t>
            </w:r>
          </w:p>
          <w:p w14:paraId="2859AF03" w14:textId="26D34EF9" w:rsidR="006C47B3" w:rsidRPr="006626BE" w:rsidRDefault="006C47B3" w:rsidP="00692225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Bryan: Continuo sviluppo garage</w:t>
            </w:r>
          </w:p>
        </w:tc>
      </w:tr>
    </w:tbl>
    <w:p w14:paraId="58BD5AC0" w14:textId="77777777" w:rsidR="006C47B3" w:rsidRPr="006626BE" w:rsidRDefault="006C47B3" w:rsidP="006C47B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7B3" w:rsidRPr="00AB3ABA" w14:paraId="47E81DC6" w14:textId="77777777" w:rsidTr="00692225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4F6524" w14:textId="77777777" w:rsidR="006C47B3" w:rsidRPr="00AB3ABA" w:rsidRDefault="006C47B3" w:rsidP="00692225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6C47B3" w:rsidRPr="00AB3ABA" w14:paraId="3EBD7058" w14:textId="77777777" w:rsidTr="00692225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0CF9" w14:textId="77777777" w:rsidR="006C47B3" w:rsidRPr="00AB3ABA" w:rsidRDefault="006C47B3" w:rsidP="00692225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048BA92D" w14:textId="77777777" w:rsidR="006C47B3" w:rsidRPr="00AB3ABA" w:rsidRDefault="006C47B3" w:rsidP="006C47B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7B3" w:rsidRPr="00AB3ABA" w14:paraId="1B186FAD" w14:textId="77777777" w:rsidTr="00692225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E5E894" w14:textId="77777777" w:rsidR="006C47B3" w:rsidRPr="00AB3ABA" w:rsidRDefault="006C47B3" w:rsidP="00692225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6C47B3" w:rsidRPr="00AB3ABA" w14:paraId="581165A5" w14:textId="77777777" w:rsidTr="00692225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7B5" w14:textId="77777777" w:rsidR="006C47B3" w:rsidRPr="00AB3ABA" w:rsidRDefault="006C47B3" w:rsidP="00692225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2E75624E" w14:textId="77777777" w:rsidR="006C47B3" w:rsidRPr="00AB3ABA" w:rsidRDefault="006C47B3" w:rsidP="006C47B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7B3" w:rsidRPr="00AB3ABA" w14:paraId="55462ED3" w14:textId="77777777" w:rsidTr="00692225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490B5F" w14:textId="77777777" w:rsidR="006C47B3" w:rsidRPr="00AB3ABA" w:rsidRDefault="006C47B3" w:rsidP="00692225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6C47B3" w:rsidRPr="00AB3ABA" w14:paraId="2D49655D" w14:textId="77777777" w:rsidTr="00692225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4367" w14:textId="77777777" w:rsidR="006C47B3" w:rsidRPr="00AB3ABA" w:rsidRDefault="006C47B3" w:rsidP="00692225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73C27B4C" w14:textId="77777777" w:rsidR="006C47B3" w:rsidRDefault="006C47B3" w:rsidP="006C47B3">
      <w:pPr>
        <w:rPr>
          <w:rFonts w:ascii="Arial" w:hAnsi="Arial" w:cs="Arial"/>
        </w:rPr>
      </w:pPr>
    </w:p>
    <w:p w14:paraId="07010823" w14:textId="77777777" w:rsidR="006C47B3" w:rsidRDefault="006C47B3" w:rsidP="006C47B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DA1E9C6" w14:textId="77777777" w:rsidR="006C47B3" w:rsidRPr="001D1B3C" w:rsidRDefault="006C47B3" w:rsidP="006C47B3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57924092" w14:textId="77777777" w:rsidR="006C47B3" w:rsidRDefault="006C47B3" w:rsidP="006C47B3">
      <w:pPr>
        <w:pStyle w:val="Nessunaspaziatura"/>
        <w:rPr>
          <w:rFonts w:ascii="Arial" w:hAnsi="Arial" w:cs="Arial"/>
          <w:b/>
          <w:bCs/>
        </w:rPr>
      </w:pPr>
    </w:p>
    <w:p w14:paraId="20C4139B" w14:textId="52B74BD7" w:rsidR="006C47B3" w:rsidRDefault="00000000" w:rsidP="006C47B3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35791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C47B3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C47B3" w:rsidRPr="3DB10A81">
        <w:rPr>
          <w:rFonts w:ascii="Arial" w:hAnsi="Arial" w:cs="Arial"/>
        </w:rPr>
        <w:t xml:space="preserve"> Nessuno</w:t>
      </w:r>
      <w:r w:rsidR="006C47B3">
        <w:br/>
      </w:r>
      <w:sdt>
        <w:sdtPr>
          <w:rPr>
            <w:rFonts w:ascii="Segoe UI Symbol" w:hAnsi="Segoe UI Symbol" w:cs="Segoe UI Symbol"/>
          </w:rPr>
          <w:id w:val="-5556249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39D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6C47B3" w:rsidRPr="3DB10A81">
        <w:rPr>
          <w:rFonts w:ascii="Arial" w:hAnsi="Arial" w:cs="Arial"/>
        </w:rPr>
        <w:t xml:space="preserve"> Occasionale</w:t>
      </w:r>
      <w:r w:rsidR="006C47B3">
        <w:br/>
      </w:r>
      <w:sdt>
        <w:sdtPr>
          <w:rPr>
            <w:rFonts w:ascii="Segoe UI Symbol" w:hAnsi="Segoe UI Symbol" w:cs="Segoe UI Symbol"/>
          </w:rPr>
          <w:id w:val="12605642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C47B3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C47B3" w:rsidRPr="3DB10A81">
        <w:rPr>
          <w:rFonts w:ascii="Arial" w:hAnsi="Arial" w:cs="Arial"/>
        </w:rPr>
        <w:t xml:space="preserve"> Frequente</w:t>
      </w:r>
    </w:p>
    <w:p w14:paraId="1D30F0BC" w14:textId="77777777" w:rsidR="006C47B3" w:rsidRPr="00872C0D" w:rsidRDefault="006C47B3" w:rsidP="006C47B3">
      <w:pPr>
        <w:pStyle w:val="Nessunaspaziatura"/>
        <w:rPr>
          <w:rFonts w:ascii="Arial" w:hAnsi="Arial" w:cs="Arial"/>
        </w:rPr>
      </w:pPr>
    </w:p>
    <w:p w14:paraId="79902473" w14:textId="62986B4F" w:rsidR="006C47B3" w:rsidRDefault="006C47B3" w:rsidP="006C47B3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265967888"/>
          <w:placeholder>
            <w:docPart w:val="C2D64BBDEBC540AC84636870EF0E1A74"/>
          </w:placeholder>
        </w:sdtPr>
        <w:sdtContent>
          <w:r w:rsidR="00A339DC">
            <w:rPr>
              <w:rFonts w:ascii="Arial" w:hAnsi="Arial" w:cs="Arial"/>
            </w:rPr>
            <w:t>ChatGPT</w:t>
          </w:r>
        </w:sdtContent>
      </w:sdt>
    </w:p>
    <w:p w14:paraId="29D34CE9" w14:textId="77777777" w:rsidR="006C47B3" w:rsidRPr="00872C0D" w:rsidRDefault="006C47B3" w:rsidP="006C47B3">
      <w:pPr>
        <w:pStyle w:val="Nessunaspaziatura"/>
        <w:rPr>
          <w:rFonts w:ascii="Arial" w:hAnsi="Arial" w:cs="Arial"/>
        </w:rPr>
      </w:pPr>
    </w:p>
    <w:p w14:paraId="2A3A474F" w14:textId="3FFA8DB2" w:rsidR="006C47B3" w:rsidRDefault="006C47B3" w:rsidP="006C47B3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2089333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39D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595175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39D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9920982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6130157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339D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94456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18CE722D" w14:textId="77777777" w:rsidR="006C47B3" w:rsidRPr="00872C0D" w:rsidRDefault="006C47B3" w:rsidP="006C47B3">
      <w:pPr>
        <w:pStyle w:val="Nessunaspaziatura"/>
        <w:rPr>
          <w:rFonts w:ascii="Arial" w:hAnsi="Arial" w:cs="Arial"/>
        </w:rPr>
      </w:pPr>
    </w:p>
    <w:p w14:paraId="42FEDEF8" w14:textId="77777777" w:rsidR="006C47B3" w:rsidRDefault="006C47B3" w:rsidP="006C47B3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46BCB9E4" w14:textId="77777777" w:rsidR="006C47B3" w:rsidRDefault="006C47B3" w:rsidP="006C47B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1344BF3" w14:textId="77777777" w:rsidR="006C47B3" w:rsidRDefault="006C47B3" w:rsidP="006C47B3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-1641873370"/>
        <w:placeholder>
          <w:docPart w:val="81865899836445DDB489617AFDB1CF69"/>
        </w:placeholder>
        <w15:color w:val="C0C0C0"/>
      </w:sdtPr>
      <w:sdtContent>
        <w:p w14:paraId="5E52873C" w14:textId="6D6CC19F" w:rsidR="006C47B3" w:rsidRDefault="006C47B3" w:rsidP="006C47B3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A339DC">
            <w:rPr>
              <w:rFonts w:ascii="Arial" w:hAnsi="Arial" w:cs="Arial"/>
            </w:rPr>
            <w:t>Dovrei introdurre nel db i comandi collegati alle impostazioni, ma la struttura usata è diversa da quelle precedenti, e viene usata una classe esterna.</w:t>
          </w:r>
        </w:p>
        <w:p w14:paraId="1F1B0076" w14:textId="77777777" w:rsidR="006C47B3" w:rsidRDefault="006C47B3" w:rsidP="006C47B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69ED656A" w14:textId="77777777" w:rsidR="006C47B3" w:rsidRPr="00872C0D" w:rsidRDefault="006C47B3" w:rsidP="006C47B3">
      <w:pPr>
        <w:pStyle w:val="Nessunaspaziatura"/>
        <w:rPr>
          <w:rFonts w:ascii="Arial" w:hAnsi="Arial" w:cs="Arial"/>
        </w:rPr>
      </w:pPr>
    </w:p>
    <w:p w14:paraId="53587656" w14:textId="77777777" w:rsidR="006C47B3" w:rsidRPr="00872C0D" w:rsidRDefault="006C47B3" w:rsidP="006C47B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03C0B17D" w14:textId="77777777" w:rsidR="006C47B3" w:rsidRDefault="006C47B3" w:rsidP="006C47B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1265BFA3" w14:textId="77777777" w:rsidR="006C47B3" w:rsidRDefault="006C47B3" w:rsidP="006C47B3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-266011696"/>
        <w:placeholder>
          <w:docPart w:val="9CEFF2656A304FD4A2654EE3A2CDC5A8"/>
        </w:placeholder>
        <w15:color w:val="C0C0C0"/>
      </w:sdtPr>
      <w:sdtContent>
        <w:p w14:paraId="64757EAB" w14:textId="7362E35E" w:rsidR="006C47B3" w:rsidRDefault="006C47B3" w:rsidP="006C47B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A339DC">
            <w:rPr>
              <w:rFonts w:ascii="Arial" w:hAnsi="Arial" w:cs="Arial"/>
            </w:rPr>
            <w:t>Mi è stato detto come alcune parti della struttura siano ancora usabili e mi è stato chiesto qualche dettaglio per i comandi per potermi fornire delle risposte più corrette</w:t>
          </w:r>
        </w:p>
        <w:p w14:paraId="0A8957A4" w14:textId="77777777" w:rsidR="006C47B3" w:rsidRPr="00872C0D" w:rsidRDefault="006C47B3" w:rsidP="006C47B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51F3E92C" w14:textId="77777777" w:rsidR="006C47B3" w:rsidRDefault="006C47B3" w:rsidP="006C47B3">
      <w:pPr>
        <w:pStyle w:val="Nessunaspaziatura"/>
        <w:rPr>
          <w:rFonts w:ascii="Arial" w:hAnsi="Arial" w:cs="Arial"/>
          <w:b/>
          <w:bCs/>
        </w:rPr>
      </w:pPr>
    </w:p>
    <w:p w14:paraId="1545187A" w14:textId="23EE57C1" w:rsidR="006C47B3" w:rsidRDefault="006C47B3" w:rsidP="006C47B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812796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7878229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339D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00524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339D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9470456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16C8AB7B" w14:textId="77777777" w:rsidR="006C47B3" w:rsidRDefault="006C47B3" w:rsidP="006C47B3">
      <w:pPr>
        <w:pStyle w:val="Nessunaspaziatura"/>
        <w:rPr>
          <w:rFonts w:ascii="Arial" w:hAnsi="Arial" w:cs="Arial"/>
        </w:rPr>
      </w:pPr>
    </w:p>
    <w:p w14:paraId="2B675923" w14:textId="77777777" w:rsidR="006C47B3" w:rsidRPr="00872C0D" w:rsidRDefault="006C47B3" w:rsidP="006C47B3">
      <w:pPr>
        <w:pStyle w:val="Nessunaspaziatura"/>
        <w:rPr>
          <w:rFonts w:ascii="Arial" w:hAnsi="Arial" w:cs="Arial"/>
        </w:rPr>
      </w:pPr>
    </w:p>
    <w:p w14:paraId="36D36A2F" w14:textId="77777777" w:rsidR="006C47B3" w:rsidRPr="005D435D" w:rsidRDefault="006C47B3" w:rsidP="006C47B3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679D5813" w14:textId="5F7A830C" w:rsidR="006C47B3" w:rsidRDefault="006C47B3" w:rsidP="006C47B3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Riley: </w:t>
      </w:r>
      <w:r w:rsidR="00A339DC">
        <w:rPr>
          <w:rFonts w:ascii="Arial" w:hAnsi="Arial" w:cs="Arial"/>
        </w:rPr>
        <w:t>Avrei probabilmente cercato di comprendere il codice e chiesto a Bryan il funzionamento per potermi adattare</w:t>
      </w:r>
    </w:p>
    <w:p w14:paraId="1A48CA4A" w14:textId="77777777" w:rsidR="006C47B3" w:rsidRPr="009478A5" w:rsidRDefault="006C47B3" w:rsidP="006C47B3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Bryan:</w:t>
      </w:r>
    </w:p>
    <w:p w14:paraId="47E77A1E" w14:textId="3D455A9C" w:rsidR="00A60162" w:rsidRDefault="00A6016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A60162" w:rsidRPr="001D1B3C" w14:paraId="6958F37D" w14:textId="77777777" w:rsidTr="00D866B6">
        <w:trPr>
          <w:trHeight w:val="199"/>
        </w:trPr>
        <w:tc>
          <w:tcPr>
            <w:tcW w:w="1250" w:type="pct"/>
            <w:vAlign w:val="center"/>
          </w:tcPr>
          <w:p w14:paraId="222CE259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2EF43318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A60162" w:rsidRPr="001D1B3C" w14:paraId="419972F8" w14:textId="77777777" w:rsidTr="00D866B6">
        <w:trPr>
          <w:trHeight w:val="196"/>
        </w:trPr>
        <w:tc>
          <w:tcPr>
            <w:tcW w:w="1250" w:type="pct"/>
            <w:vAlign w:val="center"/>
          </w:tcPr>
          <w:p w14:paraId="1481DF19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55589002" w14:textId="59ED1409" w:rsidR="00A60162" w:rsidRPr="001D1B3C" w:rsidRDefault="00A60162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9.10.2026</w:t>
            </w:r>
          </w:p>
        </w:tc>
      </w:tr>
    </w:tbl>
    <w:p w14:paraId="36DC708E" w14:textId="77777777" w:rsidR="00A60162" w:rsidRPr="001D1B3C" w:rsidRDefault="00A60162" w:rsidP="00A6016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A60162" w:rsidRPr="001D1B3C" w14:paraId="6A01CAB2" w14:textId="77777777" w:rsidTr="00D866B6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1D6D6F8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A60162" w:rsidRPr="001D1B3C" w14:paraId="559664FE" w14:textId="77777777" w:rsidTr="00D866B6">
        <w:tc>
          <w:tcPr>
            <w:tcW w:w="1271" w:type="dxa"/>
          </w:tcPr>
          <w:p w14:paraId="61CA105D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1FE2A9BC" w14:textId="4172CFE7" w:rsidR="00A60162" w:rsidRPr="001D1B3C" w:rsidRDefault="009063AE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Terminato con le parti fondamentali per il DB</w:t>
            </w:r>
          </w:p>
        </w:tc>
      </w:tr>
      <w:tr w:rsidR="00A60162" w:rsidRPr="001D1B3C" w14:paraId="6937FAA8" w14:textId="77777777" w:rsidTr="00D866B6">
        <w:tc>
          <w:tcPr>
            <w:tcW w:w="1271" w:type="dxa"/>
          </w:tcPr>
          <w:p w14:paraId="05AD39FF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61969751" w14:textId="3B941A8C" w:rsidR="00A60162" w:rsidRPr="001D1B3C" w:rsidRDefault="009063AE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animazioni menu, finiti collegamenti menu, inizio sviluppo extra garage</w:t>
            </w:r>
          </w:p>
        </w:tc>
      </w:tr>
    </w:tbl>
    <w:p w14:paraId="2397DF04" w14:textId="77777777" w:rsidR="00A60162" w:rsidRPr="001D1B3C" w:rsidRDefault="00A60162" w:rsidP="00A60162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A60162" w:rsidRPr="001D1B3C" w14:paraId="5F1961FF" w14:textId="77777777" w:rsidTr="00D866B6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4536A15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A60162" w:rsidRPr="001D1B3C" w14:paraId="0B86EDDC" w14:textId="77777777" w:rsidTr="00D866B6">
        <w:tc>
          <w:tcPr>
            <w:tcW w:w="1276" w:type="dxa"/>
          </w:tcPr>
          <w:p w14:paraId="6BD16095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5A731203" w14:textId="01F4F0A3" w:rsidR="00A60162" w:rsidRPr="001D1B3C" w:rsidRDefault="009063AE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 statistiche erano scomparse, Bryan ha fatto un rollback e quando mi sono state passate non erano collegate in modo concreto, quindi non risultava funzionante. Per risolvere ho semplicemente inserito gli oggetti necessari nei campi dello script</w:t>
            </w:r>
          </w:p>
        </w:tc>
      </w:tr>
      <w:tr w:rsidR="00A60162" w:rsidRPr="001D1B3C" w14:paraId="271B3C4C" w14:textId="77777777" w:rsidTr="00D866B6">
        <w:tc>
          <w:tcPr>
            <w:tcW w:w="1276" w:type="dxa"/>
          </w:tcPr>
          <w:p w14:paraId="525FD28F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411D9649" w14:textId="4114EF75" w:rsidR="00A60162" w:rsidRPr="001D1B3C" w:rsidRDefault="00B72369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riuscivo a rendere cliccabile un bottone in una scena specifica, avevo provato a farmi risolvere il problema da un ai ma con scarsi risultati. Alla fine grazie a Riley siamo riusciti a capire dove si trovava il problema</w:t>
            </w:r>
          </w:p>
        </w:tc>
      </w:tr>
    </w:tbl>
    <w:p w14:paraId="5AE4F7EA" w14:textId="77777777" w:rsidR="00A60162" w:rsidRPr="001D1B3C" w:rsidRDefault="00A60162" w:rsidP="00A6016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0162" w:rsidRPr="001D1B3C" w14:paraId="4B1314C0" w14:textId="77777777" w:rsidTr="00D866B6">
        <w:tc>
          <w:tcPr>
            <w:tcW w:w="9854" w:type="dxa"/>
            <w:shd w:val="clear" w:color="auto" w:fill="D9D9D9" w:themeFill="background1" w:themeFillShade="D9"/>
          </w:tcPr>
          <w:p w14:paraId="1D07B0B7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60162" w:rsidRPr="001D1B3C" w14:paraId="1CF96E3E" w14:textId="77777777" w:rsidTr="00D866B6">
        <w:tc>
          <w:tcPr>
            <w:tcW w:w="9854" w:type="dxa"/>
          </w:tcPr>
          <w:p w14:paraId="360FF366" w14:textId="5419243F" w:rsidR="00A60162" w:rsidRPr="001D1B3C" w:rsidRDefault="00B72369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Perfettamente in orario ed allineati con grafica e backend</w:t>
            </w:r>
          </w:p>
        </w:tc>
      </w:tr>
    </w:tbl>
    <w:p w14:paraId="2807005D" w14:textId="77777777" w:rsidR="00A60162" w:rsidRPr="001D1B3C" w:rsidRDefault="00A60162" w:rsidP="00A6016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0162" w:rsidRPr="001D1B3C" w14:paraId="04D060D6" w14:textId="77777777" w:rsidTr="00D866B6">
        <w:tc>
          <w:tcPr>
            <w:tcW w:w="9854" w:type="dxa"/>
            <w:shd w:val="clear" w:color="auto" w:fill="D9D9D9" w:themeFill="background1" w:themeFillShade="D9"/>
          </w:tcPr>
          <w:p w14:paraId="2FA5C056" w14:textId="77777777" w:rsidR="00A60162" w:rsidRPr="001D1B3C" w:rsidRDefault="00A60162" w:rsidP="00D866B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60162" w:rsidRPr="001D1B3C" w14:paraId="5FD85295" w14:textId="77777777" w:rsidTr="00D866B6">
        <w:tc>
          <w:tcPr>
            <w:tcW w:w="9854" w:type="dxa"/>
          </w:tcPr>
          <w:p w14:paraId="491FB10E" w14:textId="2E2767D3" w:rsidR="00A60162" w:rsidRPr="001D1B3C" w:rsidRDefault="00B72369" w:rsidP="00D86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lo sprint review e cominciare con il prossimo che riguarda la meccanica di movimento</w:t>
            </w:r>
          </w:p>
        </w:tc>
      </w:tr>
    </w:tbl>
    <w:p w14:paraId="08E4F892" w14:textId="77777777" w:rsidR="00A60162" w:rsidRDefault="00A60162" w:rsidP="00A60162">
      <w:pPr>
        <w:rPr>
          <w:rFonts w:ascii="Arial" w:hAnsi="Arial" w:cs="Arial"/>
        </w:rPr>
      </w:pPr>
    </w:p>
    <w:p w14:paraId="5320B5BB" w14:textId="77777777" w:rsidR="00A60162" w:rsidRPr="00AB3ABA" w:rsidRDefault="00A60162" w:rsidP="00A60162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0162" w:rsidRPr="00AB3ABA" w14:paraId="002A5512" w14:textId="77777777" w:rsidTr="00D866B6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E8A5B8" w14:textId="77777777" w:rsidR="00A60162" w:rsidRPr="00AB3ABA" w:rsidRDefault="00A60162" w:rsidP="00D866B6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A60162" w:rsidRPr="00AB3ABA" w14:paraId="0531BCDB" w14:textId="77777777" w:rsidTr="00D866B6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E431E" w14:textId="77777777" w:rsidR="00A60162" w:rsidRPr="00AB3ABA" w:rsidRDefault="00A60162" w:rsidP="00D866B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A60162" w:rsidRPr="006626BE" w14:paraId="6C3290C8" w14:textId="77777777" w:rsidTr="00D866B6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CF16" w14:textId="77777777" w:rsidR="00A60162" w:rsidRPr="006C131C" w:rsidRDefault="00A60162" w:rsidP="00D866B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Riley: Continuo sviluppo db</w:t>
            </w:r>
          </w:p>
          <w:p w14:paraId="4BE35B4E" w14:textId="77777777" w:rsidR="00A60162" w:rsidRPr="006626BE" w:rsidRDefault="00A60162" w:rsidP="00D866B6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Bryan: Continuo sviluppo garage</w:t>
            </w:r>
          </w:p>
        </w:tc>
      </w:tr>
    </w:tbl>
    <w:p w14:paraId="6AE93380" w14:textId="77777777" w:rsidR="00A60162" w:rsidRPr="006626BE" w:rsidRDefault="00A60162" w:rsidP="00A6016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0162" w:rsidRPr="00AB3ABA" w14:paraId="658F0A95" w14:textId="77777777" w:rsidTr="00D866B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69B69B" w14:textId="77777777" w:rsidR="00A60162" w:rsidRPr="00AB3ABA" w:rsidRDefault="00A60162" w:rsidP="00D866B6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A60162" w:rsidRPr="00AB3ABA" w14:paraId="02689472" w14:textId="77777777" w:rsidTr="00D866B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F1C3" w14:textId="77777777" w:rsidR="00A60162" w:rsidRPr="00AB3ABA" w:rsidRDefault="00A60162" w:rsidP="00D866B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01137B49" w14:textId="77777777" w:rsidR="00A60162" w:rsidRPr="00AB3ABA" w:rsidRDefault="00A60162" w:rsidP="00A6016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0162" w:rsidRPr="00AB3ABA" w14:paraId="74AB6294" w14:textId="77777777" w:rsidTr="00D866B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6D56E4" w14:textId="77777777" w:rsidR="00A60162" w:rsidRPr="00AB3ABA" w:rsidRDefault="00A60162" w:rsidP="00D866B6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A60162" w:rsidRPr="00AB3ABA" w14:paraId="6DA89CD3" w14:textId="77777777" w:rsidTr="00D866B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1BB3A" w14:textId="77777777" w:rsidR="00A60162" w:rsidRPr="00AB3ABA" w:rsidRDefault="00A60162" w:rsidP="00D866B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7895351F" w14:textId="77777777" w:rsidR="00A60162" w:rsidRPr="00AB3ABA" w:rsidRDefault="00A60162" w:rsidP="00A6016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0162" w:rsidRPr="00AB3ABA" w14:paraId="6FF3ED79" w14:textId="77777777" w:rsidTr="00D866B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23EAD0" w14:textId="77777777" w:rsidR="00A60162" w:rsidRPr="00AB3ABA" w:rsidRDefault="00A60162" w:rsidP="00D866B6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A60162" w:rsidRPr="00AB3ABA" w14:paraId="63934993" w14:textId="77777777" w:rsidTr="00D866B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38D5" w14:textId="77777777" w:rsidR="00A60162" w:rsidRPr="00AB3ABA" w:rsidRDefault="00A60162" w:rsidP="00D866B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247A7288" w14:textId="77777777" w:rsidR="00A60162" w:rsidRDefault="00A60162" w:rsidP="00A60162">
      <w:pPr>
        <w:rPr>
          <w:rFonts w:ascii="Arial" w:hAnsi="Arial" w:cs="Arial"/>
        </w:rPr>
      </w:pPr>
    </w:p>
    <w:p w14:paraId="088894FD" w14:textId="77777777" w:rsidR="00A60162" w:rsidRDefault="00A60162" w:rsidP="00A6016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AC86F9E" w14:textId="77777777" w:rsidR="00A60162" w:rsidRPr="001D1B3C" w:rsidRDefault="00A60162" w:rsidP="00A60162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766F0C10" w14:textId="77777777" w:rsidR="00A60162" w:rsidRDefault="00A60162" w:rsidP="00A60162">
      <w:pPr>
        <w:pStyle w:val="Nessunaspaziatura"/>
        <w:rPr>
          <w:rFonts w:ascii="Arial" w:hAnsi="Arial" w:cs="Arial"/>
          <w:b/>
          <w:bCs/>
        </w:rPr>
      </w:pPr>
    </w:p>
    <w:p w14:paraId="1D2EB1D5" w14:textId="2311A5EF" w:rsidR="00A60162" w:rsidRDefault="00000000" w:rsidP="00A60162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3846768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016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60162" w:rsidRPr="3DB10A81">
        <w:rPr>
          <w:rFonts w:ascii="Arial" w:hAnsi="Arial" w:cs="Arial"/>
        </w:rPr>
        <w:t xml:space="preserve"> Nessuno</w:t>
      </w:r>
      <w:r w:rsidR="00A60162">
        <w:br/>
      </w:r>
      <w:sdt>
        <w:sdtPr>
          <w:rPr>
            <w:rFonts w:ascii="Segoe UI Symbol" w:hAnsi="Segoe UI Symbol" w:cs="Segoe UI Symbol"/>
          </w:rPr>
          <w:id w:val="-560114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7236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A60162" w:rsidRPr="3DB10A81">
        <w:rPr>
          <w:rFonts w:ascii="Arial" w:hAnsi="Arial" w:cs="Arial"/>
        </w:rPr>
        <w:t xml:space="preserve"> Occasionale</w:t>
      </w:r>
      <w:r w:rsidR="00A60162">
        <w:br/>
      </w:r>
      <w:sdt>
        <w:sdtPr>
          <w:rPr>
            <w:rFonts w:ascii="Segoe UI Symbol" w:hAnsi="Segoe UI Symbol" w:cs="Segoe UI Symbol"/>
          </w:rPr>
          <w:id w:val="-1982403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7236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A60162" w:rsidRPr="3DB10A81">
        <w:rPr>
          <w:rFonts w:ascii="Arial" w:hAnsi="Arial" w:cs="Arial"/>
        </w:rPr>
        <w:t xml:space="preserve"> Frequente</w:t>
      </w:r>
    </w:p>
    <w:p w14:paraId="23690123" w14:textId="77777777" w:rsidR="00A60162" w:rsidRPr="00872C0D" w:rsidRDefault="00A60162" w:rsidP="00A60162">
      <w:pPr>
        <w:pStyle w:val="Nessunaspaziatura"/>
        <w:rPr>
          <w:rFonts w:ascii="Arial" w:hAnsi="Arial" w:cs="Arial"/>
        </w:rPr>
      </w:pPr>
    </w:p>
    <w:p w14:paraId="0E5D5D81" w14:textId="5B5E7589" w:rsidR="00A60162" w:rsidRDefault="00A60162" w:rsidP="00A60162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95566315"/>
          <w:placeholder>
            <w:docPart w:val="35B617DD762B4041834F0FB6C1C56E03"/>
          </w:placeholder>
        </w:sdtPr>
        <w:sdtContent>
          <w:r>
            <w:rPr>
              <w:rFonts w:ascii="Arial" w:hAnsi="Arial" w:cs="Arial"/>
            </w:rPr>
            <w:t>ChatGPT</w:t>
          </w:r>
          <w:r w:rsidR="00B72369">
            <w:rPr>
              <w:rFonts w:ascii="Arial" w:hAnsi="Arial" w:cs="Arial"/>
            </w:rPr>
            <w:t>, Gemini</w:t>
          </w:r>
        </w:sdtContent>
      </w:sdt>
    </w:p>
    <w:p w14:paraId="2ED8E3C6" w14:textId="77777777" w:rsidR="00A60162" w:rsidRPr="00872C0D" w:rsidRDefault="00A60162" w:rsidP="00A60162">
      <w:pPr>
        <w:pStyle w:val="Nessunaspaziatura"/>
        <w:rPr>
          <w:rFonts w:ascii="Arial" w:hAnsi="Arial" w:cs="Arial"/>
        </w:rPr>
      </w:pPr>
    </w:p>
    <w:p w14:paraId="51A6E876" w14:textId="5BF00624" w:rsidR="00A60162" w:rsidRDefault="00A60162" w:rsidP="00A60162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9984559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8270201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4244125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7236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566229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16354756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0B30E64A" w14:textId="77777777" w:rsidR="00A60162" w:rsidRPr="00872C0D" w:rsidRDefault="00A60162" w:rsidP="00A60162">
      <w:pPr>
        <w:pStyle w:val="Nessunaspaziatura"/>
        <w:rPr>
          <w:rFonts w:ascii="Arial" w:hAnsi="Arial" w:cs="Arial"/>
        </w:rPr>
      </w:pPr>
    </w:p>
    <w:p w14:paraId="6DFF5C2D" w14:textId="77777777" w:rsidR="00A60162" w:rsidRDefault="00A60162" w:rsidP="00A60162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78802C7F" w14:textId="77777777" w:rsidR="00A60162" w:rsidRDefault="00A60162" w:rsidP="00A60162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837F19B" w14:textId="77777777" w:rsidR="00A60162" w:rsidRDefault="00A60162" w:rsidP="00A60162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1790006969"/>
        <w:placeholder>
          <w:docPart w:val="1A2D4B29C07942DBB144E0C18B7A5505"/>
        </w:placeholder>
        <w15:color w:val="C0C0C0"/>
      </w:sdtPr>
      <w:sdtContent>
        <w:p w14:paraId="453CAFAF" w14:textId="570C3BD0" w:rsidR="00A60162" w:rsidRDefault="00A60162" w:rsidP="00A60162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B72369">
            <w:rPr>
              <w:rFonts w:ascii="Arial" w:hAnsi="Arial" w:cs="Arial"/>
            </w:rPr>
            <w:t>Vogliamo integrare una nuova tabella di auto per delle statistiche, puoi mostrarmi come, circa, adattare quest’aggiunta con il codice presente</w:t>
          </w:r>
        </w:p>
        <w:p w14:paraId="442CA763" w14:textId="51B9AFBF" w:rsidR="00A60162" w:rsidRDefault="00A60162" w:rsidP="00A60162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  <w:r w:rsidR="00B72369">
            <w:rPr>
              <w:rFonts w:ascii="Arial" w:hAnsi="Arial" w:cs="Arial"/>
            </w:rPr>
            <w:t>Come posso risolvere questo errore che mi è uscito nel terminale: &lt;errore&gt;</w:t>
          </w:r>
        </w:p>
      </w:sdtContent>
    </w:sdt>
    <w:p w14:paraId="001E6081" w14:textId="77777777" w:rsidR="00A60162" w:rsidRPr="00872C0D" w:rsidRDefault="00A60162" w:rsidP="00A60162">
      <w:pPr>
        <w:pStyle w:val="Nessunaspaziatura"/>
        <w:rPr>
          <w:rFonts w:ascii="Arial" w:hAnsi="Arial" w:cs="Arial"/>
        </w:rPr>
      </w:pPr>
    </w:p>
    <w:p w14:paraId="2868D8AE" w14:textId="77777777" w:rsidR="00A60162" w:rsidRPr="00872C0D" w:rsidRDefault="00A60162" w:rsidP="00A60162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594D5E4F" w14:textId="77777777" w:rsidR="00A60162" w:rsidRDefault="00A60162" w:rsidP="00A60162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0827CF6C" w14:textId="77777777" w:rsidR="00A60162" w:rsidRDefault="00A60162" w:rsidP="00A60162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1542240549"/>
        <w:placeholder>
          <w:docPart w:val="3904DA71E4554269B7BAF466427E6984"/>
        </w:placeholder>
        <w15:color w:val="C0C0C0"/>
      </w:sdtPr>
      <w:sdtContent>
        <w:p w14:paraId="7A4D2A16" w14:textId="1D097EB2" w:rsidR="00A60162" w:rsidRDefault="00A60162" w:rsidP="00A60162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B72369">
            <w:rPr>
              <w:rFonts w:ascii="Arial" w:hAnsi="Arial" w:cs="Arial"/>
            </w:rPr>
            <w:t>Mi ha spiegato il come fare ma purtroppo non è stato molto preciso e non sono riuscito ad usare bene la soluzione proposta</w:t>
          </w:r>
        </w:p>
        <w:p w14:paraId="7D54959C" w14:textId="3CA467AB" w:rsidR="00A60162" w:rsidRPr="00872C0D" w:rsidRDefault="00A60162" w:rsidP="00A60162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  <w:r w:rsidR="00B72369">
            <w:rPr>
              <w:rFonts w:ascii="Arial" w:hAnsi="Arial" w:cs="Arial"/>
            </w:rPr>
            <w:t>Un tentativo di risoluzione, che si è rilevato inutile nel mio caso</w:t>
          </w:r>
        </w:p>
      </w:sdtContent>
    </w:sdt>
    <w:p w14:paraId="30FC792F" w14:textId="77777777" w:rsidR="00A60162" w:rsidRDefault="00A60162" w:rsidP="00A60162">
      <w:pPr>
        <w:pStyle w:val="Nessunaspaziatura"/>
        <w:rPr>
          <w:rFonts w:ascii="Arial" w:hAnsi="Arial" w:cs="Arial"/>
          <w:b/>
          <w:bCs/>
        </w:rPr>
      </w:pPr>
    </w:p>
    <w:p w14:paraId="60C1CF1F" w14:textId="36D92483" w:rsidR="00A60162" w:rsidRDefault="00A60162" w:rsidP="00A60162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9159825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7236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2125377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7236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0861989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7236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48107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633CA4E" w14:textId="77777777" w:rsidR="00A60162" w:rsidRDefault="00A60162" w:rsidP="00A60162">
      <w:pPr>
        <w:pStyle w:val="Nessunaspaziatura"/>
        <w:rPr>
          <w:rFonts w:ascii="Arial" w:hAnsi="Arial" w:cs="Arial"/>
        </w:rPr>
      </w:pPr>
    </w:p>
    <w:p w14:paraId="0BE4D759" w14:textId="77777777" w:rsidR="00A60162" w:rsidRPr="00872C0D" w:rsidRDefault="00A60162" w:rsidP="00A60162">
      <w:pPr>
        <w:pStyle w:val="Nessunaspaziatura"/>
        <w:rPr>
          <w:rFonts w:ascii="Arial" w:hAnsi="Arial" w:cs="Arial"/>
        </w:rPr>
      </w:pPr>
    </w:p>
    <w:p w14:paraId="65262FF8" w14:textId="77777777" w:rsidR="00A60162" w:rsidRPr="005D435D" w:rsidRDefault="00A60162" w:rsidP="00A60162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050B379B" w14:textId="7F91E011" w:rsidR="00A60162" w:rsidRDefault="00A60162" w:rsidP="00A60162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Riley: </w:t>
      </w:r>
      <w:r w:rsidR="00B72369">
        <w:rPr>
          <w:rFonts w:ascii="Arial" w:hAnsi="Arial" w:cs="Arial"/>
        </w:rPr>
        <w:t>Avrei cercato di adattare basandomi su i file presenti.</w:t>
      </w:r>
    </w:p>
    <w:p w14:paraId="1A60E81D" w14:textId="1F22BF28" w:rsidR="00A60162" w:rsidRPr="009478A5" w:rsidRDefault="00A60162" w:rsidP="00A60162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Bryan:</w:t>
      </w:r>
      <w:r w:rsidR="00B72369">
        <w:rPr>
          <w:rFonts w:ascii="Arial" w:hAnsi="Arial" w:cs="Arial"/>
        </w:rPr>
        <w:t xml:space="preserve"> Debugging.</w:t>
      </w:r>
    </w:p>
    <w:p w14:paraId="28B1D8E2" w14:textId="0480CB63" w:rsidR="006643BE" w:rsidRDefault="006643B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6643BE" w:rsidRPr="001D1B3C" w14:paraId="555FCDF5" w14:textId="77777777" w:rsidTr="000C4054">
        <w:trPr>
          <w:trHeight w:val="199"/>
        </w:trPr>
        <w:tc>
          <w:tcPr>
            <w:tcW w:w="1250" w:type="pct"/>
            <w:vAlign w:val="center"/>
          </w:tcPr>
          <w:p w14:paraId="24BA031B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0F15E0DA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6643BE" w:rsidRPr="001D1B3C" w14:paraId="26963E53" w14:textId="77777777" w:rsidTr="000C4054">
        <w:trPr>
          <w:trHeight w:val="196"/>
        </w:trPr>
        <w:tc>
          <w:tcPr>
            <w:tcW w:w="1250" w:type="pct"/>
            <w:vAlign w:val="center"/>
          </w:tcPr>
          <w:p w14:paraId="576D03C6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0C369F9F" w14:textId="0481202E" w:rsidR="006643BE" w:rsidRPr="001D1B3C" w:rsidRDefault="006643BE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12.10.2026</w:t>
            </w:r>
          </w:p>
        </w:tc>
      </w:tr>
    </w:tbl>
    <w:p w14:paraId="6CE1CC64" w14:textId="77777777" w:rsidR="006643BE" w:rsidRPr="001D1B3C" w:rsidRDefault="006643BE" w:rsidP="006643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6643BE" w:rsidRPr="001D1B3C" w14:paraId="00FD86B5" w14:textId="77777777" w:rsidTr="000C4054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D6B1B28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643BE" w:rsidRPr="001D1B3C" w14:paraId="4F382B8D" w14:textId="77777777" w:rsidTr="000C4054">
        <w:tc>
          <w:tcPr>
            <w:tcW w:w="1271" w:type="dxa"/>
          </w:tcPr>
          <w:p w14:paraId="19257193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4C82C123" w14:textId="248BC85A" w:rsidR="006643BE" w:rsidRPr="001D1B3C" w:rsidRDefault="00B6650B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Creata la nuova scena per il gioco, non ancora disponibile la navigazione dalla scena del menu</w:t>
            </w:r>
          </w:p>
        </w:tc>
      </w:tr>
      <w:tr w:rsidR="006643BE" w:rsidRPr="001D1B3C" w14:paraId="68B82F5B" w14:textId="77777777" w:rsidTr="000C4054">
        <w:tc>
          <w:tcPr>
            <w:tcW w:w="1271" w:type="dxa"/>
          </w:tcPr>
          <w:p w14:paraId="38EB9B7C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41B8C707" w14:textId="22790940" w:rsidR="006643BE" w:rsidRPr="001D1B3C" w:rsidRDefault="00B6650B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Ricercato movimento per gli autoscontri e lavorato con Riley per cercare un nuovo asset per le auto.</w:t>
            </w:r>
          </w:p>
        </w:tc>
      </w:tr>
    </w:tbl>
    <w:p w14:paraId="7CFDB1C3" w14:textId="77777777" w:rsidR="006643BE" w:rsidRPr="001D1B3C" w:rsidRDefault="006643BE" w:rsidP="006643BE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6643BE" w:rsidRPr="001D1B3C" w14:paraId="3B144D31" w14:textId="77777777" w:rsidTr="000C4054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B9981C6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643BE" w:rsidRPr="001D1B3C" w14:paraId="5941D70D" w14:textId="77777777" w:rsidTr="000C4054">
        <w:tc>
          <w:tcPr>
            <w:tcW w:w="1276" w:type="dxa"/>
          </w:tcPr>
          <w:p w14:paraId="14E2167D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40856A0A" w14:textId="1D4B3B54" w:rsidR="006643BE" w:rsidRPr="001D1B3C" w:rsidRDefault="00B6650B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C’è stato un problema di merge perché avevamo modificato lo stesso elemento, risolto dando priorità al repository.</w:t>
            </w:r>
          </w:p>
        </w:tc>
      </w:tr>
      <w:tr w:rsidR="006643BE" w:rsidRPr="001D1B3C" w14:paraId="56119100" w14:textId="77777777" w:rsidTr="000C4054">
        <w:tc>
          <w:tcPr>
            <w:tcW w:w="1276" w:type="dxa"/>
          </w:tcPr>
          <w:p w14:paraId="4DE3EA42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3B9ECC54" w14:textId="73136D6A" w:rsidR="006643BE" w:rsidRPr="001D1B3C" w:rsidRDefault="00B6650B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F488B5" w14:textId="77777777" w:rsidR="006643BE" w:rsidRPr="001D1B3C" w:rsidRDefault="006643BE" w:rsidP="006643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43BE" w:rsidRPr="001D1B3C" w14:paraId="79A87E05" w14:textId="77777777" w:rsidTr="000C4054">
        <w:tc>
          <w:tcPr>
            <w:tcW w:w="9854" w:type="dxa"/>
            <w:shd w:val="clear" w:color="auto" w:fill="D9D9D9" w:themeFill="background1" w:themeFillShade="D9"/>
          </w:tcPr>
          <w:p w14:paraId="122D948C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643BE" w:rsidRPr="001D1B3C" w14:paraId="6692577D" w14:textId="77777777" w:rsidTr="000C4054">
        <w:tc>
          <w:tcPr>
            <w:tcW w:w="9854" w:type="dxa"/>
          </w:tcPr>
          <w:p w14:paraId="4FF78ABD" w14:textId="09E2981F" w:rsidR="006643BE" w:rsidRPr="001D1B3C" w:rsidRDefault="006643BE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Perfettamente in orario</w:t>
            </w:r>
            <w:r w:rsidR="00B6650B">
              <w:rPr>
                <w:rFonts w:ascii="Arial" w:hAnsi="Arial" w:cs="Arial"/>
              </w:rPr>
              <w:t>.</w:t>
            </w:r>
          </w:p>
        </w:tc>
      </w:tr>
    </w:tbl>
    <w:p w14:paraId="173346A8" w14:textId="77777777" w:rsidR="006643BE" w:rsidRPr="001D1B3C" w:rsidRDefault="006643BE" w:rsidP="006643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43BE" w:rsidRPr="001D1B3C" w14:paraId="63A25C6E" w14:textId="77777777" w:rsidTr="000C4054">
        <w:tc>
          <w:tcPr>
            <w:tcW w:w="9854" w:type="dxa"/>
            <w:shd w:val="clear" w:color="auto" w:fill="D9D9D9" w:themeFill="background1" w:themeFillShade="D9"/>
          </w:tcPr>
          <w:p w14:paraId="252A5241" w14:textId="77777777" w:rsidR="006643BE" w:rsidRPr="001D1B3C" w:rsidRDefault="006643BE" w:rsidP="000C4054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643BE" w:rsidRPr="001D1B3C" w14:paraId="0F63FE48" w14:textId="77777777" w:rsidTr="000C4054">
        <w:tc>
          <w:tcPr>
            <w:tcW w:w="9854" w:type="dxa"/>
          </w:tcPr>
          <w:p w14:paraId="66C0D97A" w14:textId="6CC7A2DB" w:rsidR="006643BE" w:rsidRPr="001D1B3C" w:rsidRDefault="00675DA4" w:rsidP="000C40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Modificare la scena di gioco e cominciare con il movimento.</w:t>
            </w:r>
          </w:p>
        </w:tc>
      </w:tr>
    </w:tbl>
    <w:p w14:paraId="0A1EC549" w14:textId="77777777" w:rsidR="006643BE" w:rsidRDefault="006643BE" w:rsidP="006643BE">
      <w:pPr>
        <w:rPr>
          <w:rFonts w:ascii="Arial" w:hAnsi="Arial" w:cs="Arial"/>
        </w:rPr>
      </w:pPr>
    </w:p>
    <w:p w14:paraId="59832CAD" w14:textId="77777777" w:rsidR="006643BE" w:rsidRPr="00AB3ABA" w:rsidRDefault="006643BE" w:rsidP="006643BE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43BE" w:rsidRPr="00AB3ABA" w14:paraId="30B2823A" w14:textId="77777777" w:rsidTr="000C4054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55DAAB" w14:textId="77777777" w:rsidR="006643BE" w:rsidRPr="00AB3ABA" w:rsidRDefault="006643BE" w:rsidP="000C4054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6643BE" w:rsidRPr="00AB3ABA" w14:paraId="2667C9ED" w14:textId="77777777" w:rsidTr="000C4054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AB613" w14:textId="77777777" w:rsidR="006643BE" w:rsidRPr="00AB3ABA" w:rsidRDefault="006643BE" w:rsidP="000C4054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6643BE" w:rsidRPr="006626BE" w14:paraId="79C23D02" w14:textId="77777777" w:rsidTr="000C4054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4676" w14:textId="0A652E58" w:rsidR="006643BE" w:rsidRPr="006C131C" w:rsidRDefault="006643BE" w:rsidP="000C405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Riley: </w:t>
            </w:r>
            <w:r w:rsidR="00B01935">
              <w:rPr>
                <w:rFonts w:ascii="Arial" w:hAnsi="Arial" w:cs="Arial"/>
              </w:rPr>
              <w:t>Creazione scena di gioco</w:t>
            </w:r>
          </w:p>
          <w:p w14:paraId="632E1400" w14:textId="32FD4DA1" w:rsidR="006643BE" w:rsidRPr="006626BE" w:rsidRDefault="006643BE" w:rsidP="000C405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Bryan:</w:t>
            </w:r>
            <w:r w:rsidR="00C93F2B">
              <w:rPr>
                <w:rFonts w:ascii="Arial" w:hAnsi="Arial" w:cs="Arial"/>
              </w:rPr>
              <w:t xml:space="preserve"> </w:t>
            </w:r>
            <w:r w:rsidR="00B01935">
              <w:rPr>
                <w:rFonts w:ascii="Arial" w:hAnsi="Arial" w:cs="Arial"/>
              </w:rPr>
              <w:t>Ricerca per sistema di movimento</w:t>
            </w:r>
          </w:p>
        </w:tc>
      </w:tr>
    </w:tbl>
    <w:p w14:paraId="2BAB5CFB" w14:textId="77777777" w:rsidR="006643BE" w:rsidRPr="006626BE" w:rsidRDefault="006643BE" w:rsidP="006643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43BE" w:rsidRPr="00AB3ABA" w14:paraId="6684DCE4" w14:textId="77777777" w:rsidTr="000C405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1AC859" w14:textId="77777777" w:rsidR="006643BE" w:rsidRPr="00AB3ABA" w:rsidRDefault="006643BE" w:rsidP="000C4054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6643BE" w:rsidRPr="00AB3ABA" w14:paraId="2FE2D289" w14:textId="77777777" w:rsidTr="000C405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F983" w14:textId="1350FBD8" w:rsidR="006643BE" w:rsidRPr="00AB3ABA" w:rsidRDefault="00B01935" w:rsidP="000C405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Abbiamo deciso che per il momento Bryan cercherà informazioni e tutorial per quello che riguarda il movimento di un’auto e nel mentre Riley si dedicherà alla creazione della nuova scena di gioco, in seguito probabilmente lavoreremo assieme in modo che entrambi potremmo comprendere le meccaniche </w:t>
            </w:r>
          </w:p>
        </w:tc>
      </w:tr>
    </w:tbl>
    <w:p w14:paraId="2BB3913C" w14:textId="77777777" w:rsidR="006643BE" w:rsidRPr="00AB3ABA" w:rsidRDefault="006643BE" w:rsidP="006643B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43BE" w:rsidRPr="00AB3ABA" w14:paraId="402ADCD8" w14:textId="77777777" w:rsidTr="000C405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D77EDE" w14:textId="77777777" w:rsidR="006643BE" w:rsidRPr="00AB3ABA" w:rsidRDefault="006643BE" w:rsidP="000C4054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6643BE" w:rsidRPr="00AB3ABA" w14:paraId="5C670B2B" w14:textId="77777777" w:rsidTr="000C405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2E46" w14:textId="28138A29" w:rsidR="006643BE" w:rsidRPr="00AB3ABA" w:rsidRDefault="00B01935" w:rsidP="000C405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 complesso la Review è andata a buon fine, con alcuni appunti sul garage nello specifico per l’ingresso alle statistiche considerato non molto autoesplicativo, e sul fatto che molte delle impostazioni mostrate non siano ancora applicate.</w:t>
            </w:r>
          </w:p>
        </w:tc>
      </w:tr>
    </w:tbl>
    <w:p w14:paraId="7824655B" w14:textId="45B4DF03" w:rsidR="007F23D7" w:rsidRDefault="007F23D7" w:rsidP="006643BE">
      <w:pPr>
        <w:rPr>
          <w:rFonts w:ascii="Arial" w:hAnsi="Arial" w:cs="Arial"/>
        </w:rPr>
      </w:pPr>
    </w:p>
    <w:p w14:paraId="1827B0C3" w14:textId="2A26D0A9" w:rsidR="006643BE" w:rsidRPr="00AB3ABA" w:rsidRDefault="007F23D7" w:rsidP="006643B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43BE" w:rsidRPr="00AB3ABA" w14:paraId="7614A058" w14:textId="77777777" w:rsidTr="000C405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51541D" w14:textId="77777777" w:rsidR="006643BE" w:rsidRPr="00AB3ABA" w:rsidRDefault="006643BE" w:rsidP="000C4054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lastRenderedPageBreak/>
              <w:t>Sprint Retrospective</w:t>
            </w:r>
          </w:p>
        </w:tc>
      </w:tr>
      <w:tr w:rsidR="006643BE" w:rsidRPr="00AB3ABA" w14:paraId="237F0265" w14:textId="77777777" w:rsidTr="000C405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3892" w14:textId="039AD90A" w:rsidR="006643BE" w:rsidRPr="00AB3ABA" w:rsidRDefault="007F23D7" w:rsidP="000C405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suddivisione dei compiti e gestita bene e ognuno è in grado di lavorare autonomamente senza creare problemi all’altro. Purtroppo qualche piccolo problema di comunicazione ha creato qualche imprevisto.</w:t>
            </w:r>
          </w:p>
        </w:tc>
      </w:tr>
    </w:tbl>
    <w:p w14:paraId="3606D0A0" w14:textId="77777777" w:rsidR="007F23D7" w:rsidRDefault="007F23D7">
      <w:pPr>
        <w:rPr>
          <w:rFonts w:ascii="Arial" w:eastAsiaTheme="majorEastAsia" w:hAnsi="Arial" w:cs="Arial"/>
          <w:b/>
          <w:bCs/>
          <w:sz w:val="26"/>
          <w:szCs w:val="26"/>
        </w:rPr>
      </w:pPr>
      <w:r>
        <w:br w:type="page"/>
      </w:r>
    </w:p>
    <w:p w14:paraId="14467564" w14:textId="06DF0D1D" w:rsidR="006643BE" w:rsidRPr="001D1B3C" w:rsidRDefault="006643BE" w:rsidP="006643BE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6E122A35" w14:textId="77777777" w:rsidR="006643BE" w:rsidRDefault="006643BE" w:rsidP="006643BE">
      <w:pPr>
        <w:pStyle w:val="Nessunaspaziatura"/>
        <w:rPr>
          <w:rFonts w:ascii="Arial" w:hAnsi="Arial" w:cs="Arial"/>
          <w:b/>
          <w:bCs/>
        </w:rPr>
      </w:pPr>
    </w:p>
    <w:p w14:paraId="49EA2BE3" w14:textId="7785AEF5" w:rsidR="006643BE" w:rsidRDefault="00000000" w:rsidP="006643BE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8933152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643B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643BE" w:rsidRPr="3DB10A81">
        <w:rPr>
          <w:rFonts w:ascii="Arial" w:hAnsi="Arial" w:cs="Arial"/>
        </w:rPr>
        <w:t xml:space="preserve"> Nessuno</w:t>
      </w:r>
      <w:r w:rsidR="006643BE">
        <w:br/>
      </w:r>
      <w:sdt>
        <w:sdtPr>
          <w:rPr>
            <w:rFonts w:ascii="Segoe UI Symbol" w:hAnsi="Segoe UI Symbol" w:cs="Segoe UI Symbol"/>
          </w:rPr>
          <w:id w:val="253941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6650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6643BE" w:rsidRPr="3DB10A81">
        <w:rPr>
          <w:rFonts w:ascii="Arial" w:hAnsi="Arial" w:cs="Arial"/>
        </w:rPr>
        <w:t xml:space="preserve"> Occasionale</w:t>
      </w:r>
      <w:r w:rsidR="006643BE">
        <w:br/>
      </w:r>
      <w:sdt>
        <w:sdtPr>
          <w:rPr>
            <w:rFonts w:ascii="Segoe UI Symbol" w:hAnsi="Segoe UI Symbol" w:cs="Segoe UI Symbol"/>
          </w:rPr>
          <w:id w:val="-2112040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1935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643BE" w:rsidRPr="3DB10A81">
        <w:rPr>
          <w:rFonts w:ascii="Arial" w:hAnsi="Arial" w:cs="Arial"/>
        </w:rPr>
        <w:t xml:space="preserve"> Frequente</w:t>
      </w:r>
    </w:p>
    <w:p w14:paraId="37A28E63" w14:textId="77777777" w:rsidR="006643BE" w:rsidRPr="00872C0D" w:rsidRDefault="006643BE" w:rsidP="006643BE">
      <w:pPr>
        <w:pStyle w:val="Nessunaspaziatura"/>
        <w:rPr>
          <w:rFonts w:ascii="Arial" w:hAnsi="Arial" w:cs="Arial"/>
        </w:rPr>
      </w:pPr>
    </w:p>
    <w:p w14:paraId="723D4D85" w14:textId="21C5B076" w:rsidR="006643BE" w:rsidRDefault="006643BE" w:rsidP="006643BE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1541701243"/>
          <w:placeholder>
            <w:docPart w:val="7D644EFFF4284E2489622850D492EBB1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34D3D430" w14:textId="77777777" w:rsidR="006643BE" w:rsidRPr="00872C0D" w:rsidRDefault="006643BE" w:rsidP="006643BE">
      <w:pPr>
        <w:pStyle w:val="Nessunaspaziatura"/>
        <w:rPr>
          <w:rFonts w:ascii="Arial" w:hAnsi="Arial" w:cs="Arial"/>
        </w:rPr>
      </w:pPr>
    </w:p>
    <w:p w14:paraId="3D800C6E" w14:textId="197B62A8" w:rsidR="006643BE" w:rsidRDefault="006643BE" w:rsidP="006643BE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19486843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650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1022590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650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4573295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1835608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9190265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469AD60" w14:textId="77777777" w:rsidR="006643BE" w:rsidRPr="00872C0D" w:rsidRDefault="006643BE" w:rsidP="006643BE">
      <w:pPr>
        <w:pStyle w:val="Nessunaspaziatura"/>
        <w:rPr>
          <w:rFonts w:ascii="Arial" w:hAnsi="Arial" w:cs="Arial"/>
        </w:rPr>
      </w:pPr>
    </w:p>
    <w:p w14:paraId="152D3EC7" w14:textId="77777777" w:rsidR="006643BE" w:rsidRDefault="006643BE" w:rsidP="006643BE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03CE185C" w14:textId="77777777" w:rsidR="006643BE" w:rsidRDefault="006643BE" w:rsidP="006643B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14894084" w14:textId="77777777" w:rsidR="006643BE" w:rsidRDefault="006643BE" w:rsidP="006643BE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1915585782"/>
        <w:placeholder>
          <w:docPart w:val="15680BF63C5143CCB7DE05BC2C4EB6F6"/>
        </w:placeholder>
        <w15:color w:val="C0C0C0"/>
      </w:sdtPr>
      <w:sdtContent>
        <w:p w14:paraId="707CB92E" w14:textId="4E09D1BF" w:rsidR="006643BE" w:rsidRDefault="006643BE" w:rsidP="006643BE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B6650B">
            <w:rPr>
              <w:rFonts w:ascii="Arial" w:hAnsi="Arial" w:cs="Arial"/>
            </w:rPr>
            <w:t>Recentemente ho eseguito un pull e sembra che il mergetool sembra non funzionare: &lt;errore&gt;</w:t>
          </w:r>
        </w:p>
        <w:p w14:paraId="7BD90082" w14:textId="2D84970E" w:rsidR="006643BE" w:rsidRDefault="006643BE" w:rsidP="006643BE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4EF58385" w14:textId="77777777" w:rsidR="006643BE" w:rsidRPr="00872C0D" w:rsidRDefault="006643BE" w:rsidP="006643BE">
      <w:pPr>
        <w:pStyle w:val="Nessunaspaziatura"/>
        <w:rPr>
          <w:rFonts w:ascii="Arial" w:hAnsi="Arial" w:cs="Arial"/>
        </w:rPr>
      </w:pPr>
    </w:p>
    <w:p w14:paraId="3BC36EBE" w14:textId="77777777" w:rsidR="006643BE" w:rsidRPr="00872C0D" w:rsidRDefault="006643BE" w:rsidP="006643B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537C384D" w14:textId="77777777" w:rsidR="006643BE" w:rsidRDefault="006643BE" w:rsidP="006643B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5F88D489" w14:textId="77777777" w:rsidR="006643BE" w:rsidRDefault="006643BE" w:rsidP="006643BE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1024681737"/>
        <w:placeholder>
          <w:docPart w:val="7EC9343563FA49C9BEB0ED6725A7F0B1"/>
        </w:placeholder>
        <w15:color w:val="C0C0C0"/>
      </w:sdtPr>
      <w:sdtContent>
        <w:p w14:paraId="1F4E818F" w14:textId="2EF83A1A" w:rsidR="006643BE" w:rsidRDefault="006643BE" w:rsidP="006643BE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B6650B">
            <w:rPr>
              <w:rFonts w:ascii="Arial" w:hAnsi="Arial" w:cs="Arial"/>
            </w:rPr>
            <w:t>Mi ha specificato quale risultava il problema e ha proposto delle soluzioni per sistemare il mergetool, poi ho compreso che il problema risultava solo la modifica del medesimo componente nella stessa scena, questo mi ha fatto comprendere i limiti di questo tool.</w:t>
          </w:r>
        </w:p>
        <w:p w14:paraId="21CD131B" w14:textId="69C05A3C" w:rsidR="006643BE" w:rsidRPr="00872C0D" w:rsidRDefault="006643BE" w:rsidP="006643BE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5362C993" w14:textId="77777777" w:rsidR="006643BE" w:rsidRDefault="006643BE" w:rsidP="006643BE">
      <w:pPr>
        <w:pStyle w:val="Nessunaspaziatura"/>
        <w:rPr>
          <w:rFonts w:ascii="Arial" w:hAnsi="Arial" w:cs="Arial"/>
          <w:b/>
          <w:bCs/>
        </w:rPr>
      </w:pPr>
    </w:p>
    <w:p w14:paraId="0FDBF348" w14:textId="0CC36AE3" w:rsidR="006643BE" w:rsidRDefault="006643BE" w:rsidP="006643B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244082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650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7006665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650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611679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58456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410D3B2" w14:textId="77777777" w:rsidR="006643BE" w:rsidRDefault="006643BE" w:rsidP="006643BE">
      <w:pPr>
        <w:pStyle w:val="Nessunaspaziatura"/>
        <w:rPr>
          <w:rFonts w:ascii="Arial" w:hAnsi="Arial" w:cs="Arial"/>
        </w:rPr>
      </w:pPr>
    </w:p>
    <w:p w14:paraId="14961288" w14:textId="77777777" w:rsidR="006643BE" w:rsidRPr="00872C0D" w:rsidRDefault="006643BE" w:rsidP="006643BE">
      <w:pPr>
        <w:pStyle w:val="Nessunaspaziatura"/>
        <w:rPr>
          <w:rFonts w:ascii="Arial" w:hAnsi="Arial" w:cs="Arial"/>
        </w:rPr>
      </w:pPr>
    </w:p>
    <w:p w14:paraId="5C51AE17" w14:textId="77777777" w:rsidR="006643BE" w:rsidRPr="005D435D" w:rsidRDefault="006643BE" w:rsidP="006643BE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44909B85" w14:textId="476B15FE" w:rsidR="006643BE" w:rsidRDefault="006643BE" w:rsidP="006643BE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Riley: </w:t>
      </w:r>
      <w:r w:rsidR="00B6650B">
        <w:rPr>
          <w:rFonts w:ascii="Arial" w:hAnsi="Arial" w:cs="Arial"/>
        </w:rPr>
        <w:t>Avrei letto il messaggio di errore e fato ricerche online</w:t>
      </w:r>
    </w:p>
    <w:p w14:paraId="7AAB1E1F" w14:textId="4D22EBC8" w:rsidR="006643BE" w:rsidRPr="009478A5" w:rsidRDefault="006643BE" w:rsidP="006643BE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Bryan:</w:t>
      </w:r>
    </w:p>
    <w:p w14:paraId="5C0746F1" w14:textId="5A8418B1" w:rsidR="00E4161A" w:rsidRDefault="00E4161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E4161A" w:rsidRPr="001D1B3C" w14:paraId="553950A5" w14:textId="77777777" w:rsidTr="001F12EA">
        <w:trPr>
          <w:trHeight w:val="199"/>
        </w:trPr>
        <w:tc>
          <w:tcPr>
            <w:tcW w:w="1250" w:type="pct"/>
            <w:vAlign w:val="center"/>
          </w:tcPr>
          <w:p w14:paraId="6EC73E33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6CAA1D77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E4161A" w:rsidRPr="001D1B3C" w14:paraId="6AFC9059" w14:textId="77777777" w:rsidTr="001F12EA">
        <w:trPr>
          <w:trHeight w:val="196"/>
        </w:trPr>
        <w:tc>
          <w:tcPr>
            <w:tcW w:w="1250" w:type="pct"/>
            <w:vAlign w:val="center"/>
          </w:tcPr>
          <w:p w14:paraId="12D7B1DF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77CF6903" w14:textId="59D9102B" w:rsidR="00E4161A" w:rsidRPr="001D1B3C" w:rsidRDefault="00E4161A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75DA4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.10.2026</w:t>
            </w:r>
          </w:p>
        </w:tc>
      </w:tr>
    </w:tbl>
    <w:p w14:paraId="763A94B3" w14:textId="77777777" w:rsidR="00E4161A" w:rsidRPr="001D1B3C" w:rsidRDefault="00E4161A" w:rsidP="00E4161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E4161A" w:rsidRPr="001D1B3C" w14:paraId="5E97E168" w14:textId="77777777" w:rsidTr="001F12EA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067864C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E4161A" w:rsidRPr="001D1B3C" w14:paraId="18EDB1AE" w14:textId="77777777" w:rsidTr="001F12EA">
        <w:tc>
          <w:tcPr>
            <w:tcW w:w="1271" w:type="dxa"/>
          </w:tcPr>
          <w:p w14:paraId="03AF3DC8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74E1E3D1" w14:textId="766D5EF9" w:rsidR="00E4161A" w:rsidRPr="001D1B3C" w:rsidRDefault="00675DA4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Permesso un cambiamento della scena, ancora migliorabile, potrebbe avere delle falle, e cominciato con un’analisi per creare il controllo della telecamera</w:t>
            </w:r>
          </w:p>
        </w:tc>
      </w:tr>
      <w:tr w:rsidR="00E4161A" w:rsidRPr="001D1B3C" w14:paraId="3E65B5B6" w14:textId="77777777" w:rsidTr="001F12EA">
        <w:tc>
          <w:tcPr>
            <w:tcW w:w="1271" w:type="dxa"/>
          </w:tcPr>
          <w:p w14:paraId="71C61149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56921CBF" w14:textId="323A20D2" w:rsidR="00E4161A" w:rsidRPr="001D1B3C" w:rsidRDefault="005F28B7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Applicato collisioni e fisiche prima di iniziare il movimento</w:t>
            </w:r>
          </w:p>
        </w:tc>
      </w:tr>
    </w:tbl>
    <w:p w14:paraId="5EF8D74A" w14:textId="77777777" w:rsidR="00E4161A" w:rsidRPr="001D1B3C" w:rsidRDefault="00E4161A" w:rsidP="00E4161A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E4161A" w:rsidRPr="001D1B3C" w14:paraId="33A1B258" w14:textId="77777777" w:rsidTr="001F12EA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B68195D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E4161A" w:rsidRPr="001D1B3C" w14:paraId="2EF66CE4" w14:textId="77777777" w:rsidTr="001F12EA">
        <w:tc>
          <w:tcPr>
            <w:tcW w:w="1276" w:type="dxa"/>
          </w:tcPr>
          <w:p w14:paraId="5D439E3A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061A031F" w14:textId="4FEE2A96" w:rsidR="00E4161A" w:rsidRPr="001D1B3C" w:rsidRDefault="00675DA4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E4161A" w:rsidRPr="001D1B3C" w14:paraId="3FBC2A96" w14:textId="77777777" w:rsidTr="001F12EA">
        <w:tc>
          <w:tcPr>
            <w:tcW w:w="1276" w:type="dxa"/>
          </w:tcPr>
          <w:p w14:paraId="3EBC3C3F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5660196C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0BA9AFA" w14:textId="77777777" w:rsidR="00E4161A" w:rsidRPr="001D1B3C" w:rsidRDefault="00E4161A" w:rsidP="00E4161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4161A" w:rsidRPr="001D1B3C" w14:paraId="60C9FBD5" w14:textId="77777777" w:rsidTr="001F12EA">
        <w:tc>
          <w:tcPr>
            <w:tcW w:w="9854" w:type="dxa"/>
            <w:shd w:val="clear" w:color="auto" w:fill="D9D9D9" w:themeFill="background1" w:themeFillShade="D9"/>
          </w:tcPr>
          <w:p w14:paraId="01D84489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E4161A" w:rsidRPr="001D1B3C" w14:paraId="03397CFA" w14:textId="77777777" w:rsidTr="001F12EA">
        <w:tc>
          <w:tcPr>
            <w:tcW w:w="9854" w:type="dxa"/>
          </w:tcPr>
          <w:p w14:paraId="3FCEFFD6" w14:textId="18FCC827" w:rsidR="00E4161A" w:rsidRPr="001D1B3C" w:rsidRDefault="00675DA4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Procedendo come previsto</w:t>
            </w:r>
          </w:p>
        </w:tc>
      </w:tr>
    </w:tbl>
    <w:p w14:paraId="4F7C3A31" w14:textId="77777777" w:rsidR="00E4161A" w:rsidRPr="001D1B3C" w:rsidRDefault="00E4161A" w:rsidP="00E4161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4161A" w:rsidRPr="001D1B3C" w14:paraId="5772E3DD" w14:textId="77777777" w:rsidTr="001F12EA">
        <w:tc>
          <w:tcPr>
            <w:tcW w:w="9854" w:type="dxa"/>
            <w:shd w:val="clear" w:color="auto" w:fill="D9D9D9" w:themeFill="background1" w:themeFillShade="D9"/>
          </w:tcPr>
          <w:p w14:paraId="6BD14C8E" w14:textId="77777777" w:rsidR="00E4161A" w:rsidRPr="001D1B3C" w:rsidRDefault="00E4161A" w:rsidP="001F12EA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E4161A" w:rsidRPr="001D1B3C" w14:paraId="2531F25E" w14:textId="77777777" w:rsidTr="001F12EA">
        <w:tc>
          <w:tcPr>
            <w:tcW w:w="9854" w:type="dxa"/>
          </w:tcPr>
          <w:p w14:paraId="6D9C6DEC" w14:textId="54ECA3DD" w:rsidR="00E4161A" w:rsidRPr="001D1B3C" w:rsidRDefault="00675DA4" w:rsidP="001F12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Procedere con il movimento della telecamera ed il movimento</w:t>
            </w:r>
          </w:p>
        </w:tc>
      </w:tr>
    </w:tbl>
    <w:p w14:paraId="082BCEE7" w14:textId="77777777" w:rsidR="00E4161A" w:rsidRDefault="00E4161A" w:rsidP="00E4161A">
      <w:pPr>
        <w:rPr>
          <w:rFonts w:ascii="Arial" w:hAnsi="Arial" w:cs="Arial"/>
        </w:rPr>
      </w:pPr>
    </w:p>
    <w:p w14:paraId="13AD23BA" w14:textId="77777777" w:rsidR="00E4161A" w:rsidRPr="00AB3ABA" w:rsidRDefault="00E4161A" w:rsidP="00E4161A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4161A" w:rsidRPr="00AB3ABA" w14:paraId="60BEC788" w14:textId="77777777" w:rsidTr="001F12EA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44045B3" w14:textId="77777777" w:rsidR="00E4161A" w:rsidRPr="00AB3ABA" w:rsidRDefault="00E4161A" w:rsidP="001F12EA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E4161A" w:rsidRPr="00AB3ABA" w14:paraId="2DE1E213" w14:textId="77777777" w:rsidTr="001F12EA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98EA4" w14:textId="77777777" w:rsidR="00E4161A" w:rsidRPr="00AB3ABA" w:rsidRDefault="00E4161A" w:rsidP="001F12EA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E4161A" w:rsidRPr="006626BE" w14:paraId="67CC7A75" w14:textId="77777777" w:rsidTr="001F12EA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CB18" w14:textId="0FF0145B" w:rsidR="00E4161A" w:rsidRPr="006C131C" w:rsidRDefault="00E4161A" w:rsidP="001F12EA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Riley: Cambio scena da menu a gioco</w:t>
            </w:r>
          </w:p>
          <w:p w14:paraId="2C3E298B" w14:textId="0BBA0567" w:rsidR="00E4161A" w:rsidRPr="006626BE" w:rsidRDefault="00E4161A" w:rsidP="001F12EA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Bryan:</w:t>
            </w:r>
            <w:r w:rsidR="0058556C">
              <w:rPr>
                <w:rFonts w:ascii="Arial" w:hAnsi="Arial" w:cs="Arial"/>
              </w:rPr>
              <w:t xml:space="preserve"> Inizio sviluppo sistema movimento</w:t>
            </w:r>
          </w:p>
        </w:tc>
      </w:tr>
    </w:tbl>
    <w:p w14:paraId="2A82C6DA" w14:textId="77777777" w:rsidR="00E4161A" w:rsidRPr="006626BE" w:rsidRDefault="00E4161A" w:rsidP="00E4161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4161A" w:rsidRPr="00AB3ABA" w14:paraId="613148F6" w14:textId="77777777" w:rsidTr="001F12E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1365B2" w14:textId="77777777" w:rsidR="00E4161A" w:rsidRPr="00AB3ABA" w:rsidRDefault="00E4161A" w:rsidP="001F12EA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E4161A" w:rsidRPr="00AB3ABA" w14:paraId="47C8BEAF" w14:textId="77777777" w:rsidTr="001F12E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E367" w14:textId="1D09A7C6" w:rsidR="00E4161A" w:rsidRPr="00AB3ABA" w:rsidRDefault="00E4161A" w:rsidP="001F12EA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7B48185C" w14:textId="77777777" w:rsidR="00E4161A" w:rsidRPr="00AB3ABA" w:rsidRDefault="00E4161A" w:rsidP="00E4161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4161A" w:rsidRPr="00AB3ABA" w14:paraId="5C6FF8A1" w14:textId="77777777" w:rsidTr="001F12E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DB8AFE" w14:textId="77777777" w:rsidR="00E4161A" w:rsidRPr="00AB3ABA" w:rsidRDefault="00E4161A" w:rsidP="001F12EA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E4161A" w:rsidRPr="00AB3ABA" w14:paraId="3DDEED12" w14:textId="77777777" w:rsidTr="001F12E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27D5" w14:textId="01FB4EDF" w:rsidR="00E4161A" w:rsidRPr="00AB3ABA" w:rsidRDefault="00E4161A" w:rsidP="001F12EA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3B73216F" w14:textId="210D79E2" w:rsidR="00E4161A" w:rsidRPr="00AB3ABA" w:rsidRDefault="00E4161A" w:rsidP="00E4161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4161A" w:rsidRPr="00AB3ABA" w14:paraId="22999EEC" w14:textId="77777777" w:rsidTr="001F12E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D6842D" w14:textId="77777777" w:rsidR="00E4161A" w:rsidRPr="00AB3ABA" w:rsidRDefault="00E4161A" w:rsidP="001F12EA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E4161A" w:rsidRPr="00AB3ABA" w14:paraId="1576773B" w14:textId="77777777" w:rsidTr="001F12EA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7EC6" w14:textId="5A0B63AA" w:rsidR="00E4161A" w:rsidRPr="00AB3ABA" w:rsidRDefault="00E4161A" w:rsidP="001F12EA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7CC8CB4D" w14:textId="77777777" w:rsidR="00E4161A" w:rsidRDefault="00E4161A" w:rsidP="00E4161A">
      <w:pPr>
        <w:rPr>
          <w:rFonts w:ascii="Arial" w:eastAsiaTheme="majorEastAsia" w:hAnsi="Arial" w:cs="Arial"/>
          <w:b/>
          <w:bCs/>
          <w:sz w:val="26"/>
          <w:szCs w:val="26"/>
        </w:rPr>
      </w:pPr>
      <w:r>
        <w:br w:type="page"/>
      </w:r>
    </w:p>
    <w:p w14:paraId="3E2C4401" w14:textId="77777777" w:rsidR="00E4161A" w:rsidRPr="001D1B3C" w:rsidRDefault="00E4161A" w:rsidP="00E4161A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4339BE18" w14:textId="77777777" w:rsidR="00E4161A" w:rsidRDefault="00E4161A" w:rsidP="00E4161A">
      <w:pPr>
        <w:pStyle w:val="Nessunaspaziatura"/>
        <w:rPr>
          <w:rFonts w:ascii="Arial" w:hAnsi="Arial" w:cs="Arial"/>
          <w:b/>
          <w:bCs/>
        </w:rPr>
      </w:pPr>
    </w:p>
    <w:p w14:paraId="193E6F7F" w14:textId="77777777" w:rsidR="00E4161A" w:rsidRDefault="00000000" w:rsidP="00E4161A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1427726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4161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E4161A" w:rsidRPr="3DB10A81">
        <w:rPr>
          <w:rFonts w:ascii="Arial" w:hAnsi="Arial" w:cs="Arial"/>
        </w:rPr>
        <w:t xml:space="preserve"> Nessuno</w:t>
      </w:r>
      <w:r w:rsidR="00E4161A">
        <w:br/>
      </w:r>
      <w:sdt>
        <w:sdtPr>
          <w:rPr>
            <w:rFonts w:ascii="Segoe UI Symbol" w:hAnsi="Segoe UI Symbol" w:cs="Segoe UI Symbol"/>
          </w:rPr>
          <w:id w:val="-3819392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4161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E4161A" w:rsidRPr="3DB10A81">
        <w:rPr>
          <w:rFonts w:ascii="Arial" w:hAnsi="Arial" w:cs="Arial"/>
        </w:rPr>
        <w:t xml:space="preserve"> Occasionale</w:t>
      </w:r>
      <w:r w:rsidR="00E4161A">
        <w:br/>
      </w:r>
      <w:sdt>
        <w:sdtPr>
          <w:rPr>
            <w:rFonts w:ascii="Segoe UI Symbol" w:hAnsi="Segoe UI Symbol" w:cs="Segoe UI Symbol"/>
          </w:rPr>
          <w:id w:val="-12937371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4161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E4161A" w:rsidRPr="3DB10A81">
        <w:rPr>
          <w:rFonts w:ascii="Arial" w:hAnsi="Arial" w:cs="Arial"/>
        </w:rPr>
        <w:t xml:space="preserve"> Frequente</w:t>
      </w:r>
    </w:p>
    <w:p w14:paraId="0B480746" w14:textId="77777777" w:rsidR="00E4161A" w:rsidRPr="00872C0D" w:rsidRDefault="00E4161A" w:rsidP="00E4161A">
      <w:pPr>
        <w:pStyle w:val="Nessunaspaziatura"/>
        <w:rPr>
          <w:rFonts w:ascii="Arial" w:hAnsi="Arial" w:cs="Arial"/>
        </w:rPr>
      </w:pPr>
    </w:p>
    <w:p w14:paraId="654BBB61" w14:textId="77777777" w:rsidR="00E4161A" w:rsidRDefault="00E4161A" w:rsidP="00E4161A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1026477653"/>
          <w:placeholder>
            <w:docPart w:val="18C3A4831A684F6D84C28877752C7F8E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256065DC" w14:textId="77777777" w:rsidR="00E4161A" w:rsidRPr="00872C0D" w:rsidRDefault="00E4161A" w:rsidP="00E4161A">
      <w:pPr>
        <w:pStyle w:val="Nessunaspaziatura"/>
        <w:rPr>
          <w:rFonts w:ascii="Arial" w:hAnsi="Arial" w:cs="Arial"/>
        </w:rPr>
      </w:pPr>
    </w:p>
    <w:p w14:paraId="7E3078CB" w14:textId="1FDC9D88" w:rsidR="00E4161A" w:rsidRDefault="00E4161A" w:rsidP="00E4161A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916555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11093885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5DA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2029442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5D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17997971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2691547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2496F5B7" w14:textId="77777777" w:rsidR="00E4161A" w:rsidRPr="00872C0D" w:rsidRDefault="00E4161A" w:rsidP="00E4161A">
      <w:pPr>
        <w:pStyle w:val="Nessunaspaziatura"/>
        <w:rPr>
          <w:rFonts w:ascii="Arial" w:hAnsi="Arial" w:cs="Arial"/>
        </w:rPr>
      </w:pPr>
    </w:p>
    <w:p w14:paraId="4E5D2B98" w14:textId="77777777" w:rsidR="00E4161A" w:rsidRDefault="00E4161A" w:rsidP="00E4161A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75E564F" w14:textId="77777777" w:rsidR="00E4161A" w:rsidRDefault="00E4161A" w:rsidP="00E4161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9220AB7" w14:textId="77777777" w:rsidR="00E4161A" w:rsidRDefault="00E4161A" w:rsidP="00E4161A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1254398964"/>
        <w:placeholder>
          <w:docPart w:val="DB408A4D42F54C038B71C2F5E7918F15"/>
        </w:placeholder>
        <w15:color w:val="C0C0C0"/>
      </w:sdtPr>
      <w:sdtContent>
        <w:p w14:paraId="1A01C52E" w14:textId="3C576A6D" w:rsidR="00E4161A" w:rsidRDefault="00E4161A" w:rsidP="00E4161A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675DA4">
            <w:rPr>
              <w:rFonts w:ascii="Arial" w:hAnsi="Arial" w:cs="Arial"/>
            </w:rPr>
            <w:t>Come posso cambiare una scena su unity?</w:t>
          </w:r>
        </w:p>
        <w:p w14:paraId="50F6401D" w14:textId="77777777" w:rsidR="00E4161A" w:rsidRDefault="00E4161A" w:rsidP="00E4161A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1206808A" w14:textId="77777777" w:rsidR="00E4161A" w:rsidRPr="00872C0D" w:rsidRDefault="00E4161A" w:rsidP="00E4161A">
      <w:pPr>
        <w:pStyle w:val="Nessunaspaziatura"/>
        <w:rPr>
          <w:rFonts w:ascii="Arial" w:hAnsi="Arial" w:cs="Arial"/>
        </w:rPr>
      </w:pPr>
    </w:p>
    <w:p w14:paraId="1E7DE61B" w14:textId="77777777" w:rsidR="00E4161A" w:rsidRPr="00872C0D" w:rsidRDefault="00E4161A" w:rsidP="00E4161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5EF16795" w14:textId="77777777" w:rsidR="00E4161A" w:rsidRDefault="00E4161A" w:rsidP="00E4161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6E1FADCC" w14:textId="77777777" w:rsidR="00E4161A" w:rsidRDefault="00E4161A" w:rsidP="00E4161A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1067610744"/>
        <w:placeholder>
          <w:docPart w:val="DB932D863FC9416EB139C30BF564B463"/>
        </w:placeholder>
        <w15:color w:val="C0C0C0"/>
      </w:sdtPr>
      <w:sdtContent>
        <w:p w14:paraId="505B4FD0" w14:textId="0E8265A0" w:rsidR="00E4161A" w:rsidRDefault="00E4161A" w:rsidP="00E4161A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Riley: </w:t>
          </w:r>
          <w:r w:rsidR="00675DA4">
            <w:rPr>
              <w:rFonts w:ascii="Arial" w:hAnsi="Arial" w:cs="Arial"/>
            </w:rPr>
            <w:t>Mi ha fornito un esempio di codice, basandosi anche su quello che gli ho raccontato in precedenza.</w:t>
          </w:r>
        </w:p>
        <w:p w14:paraId="5A11BD32" w14:textId="77777777" w:rsidR="00E4161A" w:rsidRPr="00872C0D" w:rsidRDefault="00E4161A" w:rsidP="00E4161A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759410CF" w14:textId="77777777" w:rsidR="00E4161A" w:rsidRDefault="00E4161A" w:rsidP="00E4161A">
      <w:pPr>
        <w:pStyle w:val="Nessunaspaziatura"/>
        <w:rPr>
          <w:rFonts w:ascii="Arial" w:hAnsi="Arial" w:cs="Arial"/>
          <w:b/>
          <w:bCs/>
        </w:rPr>
      </w:pPr>
    </w:p>
    <w:p w14:paraId="4C55D9BF" w14:textId="77777777" w:rsidR="00E4161A" w:rsidRDefault="00E4161A" w:rsidP="00E4161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316720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2703107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4650395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20185823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148F5AAB" w14:textId="77777777" w:rsidR="00E4161A" w:rsidRDefault="00E4161A" w:rsidP="00E4161A">
      <w:pPr>
        <w:pStyle w:val="Nessunaspaziatura"/>
        <w:rPr>
          <w:rFonts w:ascii="Arial" w:hAnsi="Arial" w:cs="Arial"/>
        </w:rPr>
      </w:pPr>
    </w:p>
    <w:p w14:paraId="5A960346" w14:textId="77777777" w:rsidR="00E4161A" w:rsidRPr="00872C0D" w:rsidRDefault="00E4161A" w:rsidP="00E4161A">
      <w:pPr>
        <w:pStyle w:val="Nessunaspaziatura"/>
        <w:rPr>
          <w:rFonts w:ascii="Arial" w:hAnsi="Arial" w:cs="Arial"/>
        </w:rPr>
      </w:pPr>
    </w:p>
    <w:p w14:paraId="48087443" w14:textId="77777777" w:rsidR="00E4161A" w:rsidRPr="005D435D" w:rsidRDefault="00E4161A" w:rsidP="00E4161A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07611465" w14:textId="5A84C5CA" w:rsidR="00E4161A" w:rsidRDefault="00E4161A" w:rsidP="00E4161A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Riley: </w:t>
      </w:r>
      <w:r w:rsidR="00675DA4">
        <w:rPr>
          <w:rFonts w:ascii="Arial" w:hAnsi="Arial" w:cs="Arial"/>
        </w:rPr>
        <w:t>Averi cercato su delle documentazioni ufficiali.</w:t>
      </w:r>
    </w:p>
    <w:p w14:paraId="3258294E" w14:textId="77777777" w:rsidR="00E4161A" w:rsidRPr="009478A5" w:rsidRDefault="00E4161A" w:rsidP="00E4161A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Bryan:</w:t>
      </w:r>
    </w:p>
    <w:p w14:paraId="18B41479" w14:textId="11E87F7B" w:rsidR="00BA3196" w:rsidRDefault="00BA319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7221"/>
      </w:tblGrid>
      <w:tr w:rsidR="00BA3196" w:rsidRPr="001D1B3C" w14:paraId="56D4152C" w14:textId="77777777" w:rsidTr="00BA6A7B">
        <w:trPr>
          <w:trHeight w:val="199"/>
        </w:trPr>
        <w:tc>
          <w:tcPr>
            <w:tcW w:w="1250" w:type="pct"/>
            <w:vAlign w:val="center"/>
          </w:tcPr>
          <w:p w14:paraId="465E0131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vAlign w:val="center"/>
          </w:tcPr>
          <w:p w14:paraId="1F60922A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BA3196" w:rsidRPr="001D1B3C" w14:paraId="559448EE" w14:textId="77777777" w:rsidTr="00BA6A7B">
        <w:trPr>
          <w:trHeight w:val="196"/>
        </w:trPr>
        <w:tc>
          <w:tcPr>
            <w:tcW w:w="1250" w:type="pct"/>
            <w:vAlign w:val="center"/>
          </w:tcPr>
          <w:p w14:paraId="213D1081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vAlign w:val="center"/>
          </w:tcPr>
          <w:p w14:paraId="3EAEDE55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13.10.2026</w:t>
            </w:r>
          </w:p>
        </w:tc>
      </w:tr>
    </w:tbl>
    <w:p w14:paraId="34BEBB70" w14:textId="77777777" w:rsidR="00BA3196" w:rsidRPr="001D1B3C" w:rsidRDefault="00BA3196" w:rsidP="00BA31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8357"/>
      </w:tblGrid>
      <w:tr w:rsidR="00BA3196" w:rsidRPr="001D1B3C" w14:paraId="16C13C3F" w14:textId="77777777" w:rsidTr="00BA6A7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4297D86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BA3196" w:rsidRPr="001D1B3C" w14:paraId="0270CF65" w14:textId="77777777" w:rsidTr="00BA6A7B">
        <w:tc>
          <w:tcPr>
            <w:tcW w:w="1271" w:type="dxa"/>
          </w:tcPr>
          <w:p w14:paraId="0E310A11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0A5BE51A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Permesso un cambiamento della scena, ancora migliorabile, potrebbe avere delle falle, e cominciato con un’analisi per creare il controllo della telecamera</w:t>
            </w:r>
          </w:p>
        </w:tc>
      </w:tr>
      <w:tr w:rsidR="00BA3196" w:rsidRPr="001D1B3C" w14:paraId="6E688303" w14:textId="77777777" w:rsidTr="00BA6A7B">
        <w:tc>
          <w:tcPr>
            <w:tcW w:w="1271" w:type="dxa"/>
          </w:tcPr>
          <w:p w14:paraId="3CD10AF7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3A9E8531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Applicato collisioni e fisiche prima di iniziare il movimento</w:t>
            </w:r>
          </w:p>
        </w:tc>
      </w:tr>
    </w:tbl>
    <w:p w14:paraId="3A76FE9B" w14:textId="77777777" w:rsidR="00BA3196" w:rsidRPr="001D1B3C" w:rsidRDefault="00BA3196" w:rsidP="00BA3196">
      <w:pPr>
        <w:rPr>
          <w:rFonts w:ascii="Arial" w:hAnsi="Arial" w:cs="Arial"/>
        </w:rPr>
      </w:pP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8357"/>
      </w:tblGrid>
      <w:tr w:rsidR="00BA3196" w:rsidRPr="001D1B3C" w14:paraId="11F459B1" w14:textId="77777777" w:rsidTr="00BA6A7B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212452C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BA3196" w:rsidRPr="001D1B3C" w14:paraId="5EDC1AB3" w14:textId="77777777" w:rsidTr="00BA6A7B">
        <w:tc>
          <w:tcPr>
            <w:tcW w:w="1276" w:type="dxa"/>
          </w:tcPr>
          <w:p w14:paraId="66219153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Riley</w:t>
            </w:r>
          </w:p>
        </w:tc>
        <w:tc>
          <w:tcPr>
            <w:tcW w:w="8357" w:type="dxa"/>
          </w:tcPr>
          <w:p w14:paraId="30D10C92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A3196" w:rsidRPr="001D1B3C" w14:paraId="32007056" w14:textId="77777777" w:rsidTr="00BA6A7B">
        <w:tc>
          <w:tcPr>
            <w:tcW w:w="1276" w:type="dxa"/>
          </w:tcPr>
          <w:p w14:paraId="3CF920D1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</w:t>
            </w:r>
          </w:p>
        </w:tc>
        <w:tc>
          <w:tcPr>
            <w:tcW w:w="8357" w:type="dxa"/>
          </w:tcPr>
          <w:p w14:paraId="3C6CB8F5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5E26B35" w14:textId="77777777" w:rsidR="00BA3196" w:rsidRPr="001D1B3C" w:rsidRDefault="00BA3196" w:rsidP="00BA31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3196" w:rsidRPr="001D1B3C" w14:paraId="75EF5C18" w14:textId="77777777" w:rsidTr="00BA6A7B">
        <w:tc>
          <w:tcPr>
            <w:tcW w:w="9854" w:type="dxa"/>
            <w:shd w:val="clear" w:color="auto" w:fill="D9D9D9" w:themeFill="background1" w:themeFillShade="D9"/>
          </w:tcPr>
          <w:p w14:paraId="6A37B388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A3196" w:rsidRPr="001D1B3C" w14:paraId="577DC7B1" w14:textId="77777777" w:rsidTr="00BA6A7B">
        <w:tc>
          <w:tcPr>
            <w:tcW w:w="9854" w:type="dxa"/>
          </w:tcPr>
          <w:p w14:paraId="7AACEFF0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Procedendo come previsto</w:t>
            </w:r>
          </w:p>
        </w:tc>
      </w:tr>
    </w:tbl>
    <w:p w14:paraId="0F62B4BC" w14:textId="77777777" w:rsidR="00BA3196" w:rsidRPr="001D1B3C" w:rsidRDefault="00BA3196" w:rsidP="00BA31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3196" w:rsidRPr="001D1B3C" w14:paraId="49B77225" w14:textId="77777777" w:rsidTr="00BA6A7B">
        <w:tc>
          <w:tcPr>
            <w:tcW w:w="9854" w:type="dxa"/>
            <w:shd w:val="clear" w:color="auto" w:fill="D9D9D9" w:themeFill="background1" w:themeFillShade="D9"/>
          </w:tcPr>
          <w:p w14:paraId="58BC4532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BA3196" w:rsidRPr="001D1B3C" w14:paraId="09A93253" w14:textId="77777777" w:rsidTr="00BA6A7B">
        <w:tc>
          <w:tcPr>
            <w:tcW w:w="9854" w:type="dxa"/>
          </w:tcPr>
          <w:p w14:paraId="1DA2CD43" w14:textId="77777777" w:rsidR="00BA3196" w:rsidRPr="001D1B3C" w:rsidRDefault="00BA3196" w:rsidP="00BA6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Procedere con il movimento della telecamera ed il movimento</w:t>
            </w:r>
          </w:p>
        </w:tc>
      </w:tr>
    </w:tbl>
    <w:p w14:paraId="3AFC495C" w14:textId="77777777" w:rsidR="00BA3196" w:rsidRDefault="00BA3196" w:rsidP="00BA3196">
      <w:pPr>
        <w:rPr>
          <w:rFonts w:ascii="Arial" w:hAnsi="Arial" w:cs="Arial"/>
        </w:rPr>
      </w:pPr>
    </w:p>
    <w:p w14:paraId="7B971287" w14:textId="77777777" w:rsidR="00BA3196" w:rsidRPr="00AB3ABA" w:rsidRDefault="00BA3196" w:rsidP="00BA3196">
      <w:pPr>
        <w:pStyle w:val="Titolo1"/>
      </w:pPr>
      <w:r w:rsidRPr="00AB3ABA"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3196" w:rsidRPr="00AB3ABA" w14:paraId="6575AC2F" w14:textId="77777777" w:rsidTr="00BA6A7B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AEC984" w14:textId="77777777" w:rsidR="00BA3196" w:rsidRPr="00AB3ABA" w:rsidRDefault="00BA3196" w:rsidP="00BA6A7B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Daily Scrum</w:t>
            </w:r>
          </w:p>
        </w:tc>
      </w:tr>
      <w:tr w:rsidR="00BA3196" w:rsidRPr="00AB3ABA" w14:paraId="479E0942" w14:textId="77777777" w:rsidTr="00BA6A7B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822E" w14:textId="77777777" w:rsidR="00BA3196" w:rsidRPr="00AB3ABA" w:rsidRDefault="00BA3196" w:rsidP="00BA6A7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BA3196" w:rsidRPr="006626BE" w14:paraId="5AAEEF5A" w14:textId="77777777" w:rsidTr="00BA6A7B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0E35" w14:textId="1E1B09C1" w:rsidR="00BA3196" w:rsidRPr="006C131C" w:rsidRDefault="00BA3196" w:rsidP="00BA6A7B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Riley: </w:t>
            </w:r>
            <w:r>
              <w:rPr>
                <w:rFonts w:ascii="Arial" w:hAnsi="Arial" w:cs="Arial"/>
              </w:rPr>
              <w:t>Sviluppo movimento telecamera e cambiamento sensibilità</w:t>
            </w:r>
          </w:p>
          <w:p w14:paraId="72EBC9F0" w14:textId="5FA5286B" w:rsidR="00BA3196" w:rsidRPr="006626BE" w:rsidRDefault="00BA3196" w:rsidP="00BA6A7B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Bryan:</w:t>
            </w:r>
            <w:r>
              <w:rPr>
                <w:rFonts w:ascii="Arial" w:hAnsi="Arial" w:cs="Arial"/>
              </w:rPr>
              <w:t xml:space="preserve"> Continuo</w:t>
            </w:r>
            <w:r>
              <w:rPr>
                <w:rFonts w:ascii="Arial" w:hAnsi="Arial" w:cs="Arial"/>
              </w:rPr>
              <w:t xml:space="preserve"> sviluppo sistema movimento</w:t>
            </w:r>
          </w:p>
        </w:tc>
      </w:tr>
    </w:tbl>
    <w:p w14:paraId="04213095" w14:textId="77777777" w:rsidR="00BA3196" w:rsidRPr="006626BE" w:rsidRDefault="00BA3196" w:rsidP="00BA31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3196" w:rsidRPr="00AB3ABA" w14:paraId="379A302A" w14:textId="77777777" w:rsidTr="00BA6A7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51724A" w14:textId="77777777" w:rsidR="00BA3196" w:rsidRPr="00AB3ABA" w:rsidRDefault="00BA3196" w:rsidP="00BA6A7B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Planning</w:t>
            </w:r>
          </w:p>
        </w:tc>
      </w:tr>
      <w:tr w:rsidR="00BA3196" w:rsidRPr="00AB3ABA" w14:paraId="13CC6B3C" w14:textId="77777777" w:rsidTr="00BA6A7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8656" w14:textId="77777777" w:rsidR="00BA3196" w:rsidRPr="00AB3ABA" w:rsidRDefault="00BA3196" w:rsidP="00BA6A7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243A960B" w14:textId="77777777" w:rsidR="00BA3196" w:rsidRPr="00AB3ABA" w:rsidRDefault="00BA3196" w:rsidP="00BA31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3196" w:rsidRPr="00AB3ABA" w14:paraId="31BB5B6B" w14:textId="77777777" w:rsidTr="00BA6A7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9AF524" w14:textId="77777777" w:rsidR="00BA3196" w:rsidRPr="00AB3ABA" w:rsidRDefault="00BA3196" w:rsidP="00BA6A7B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Review</w:t>
            </w:r>
          </w:p>
        </w:tc>
      </w:tr>
      <w:tr w:rsidR="00BA3196" w:rsidRPr="00AB3ABA" w14:paraId="7E56C8FF" w14:textId="77777777" w:rsidTr="00BA6A7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DCBA" w14:textId="77777777" w:rsidR="00BA3196" w:rsidRPr="00AB3ABA" w:rsidRDefault="00BA3196" w:rsidP="00BA6A7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6269E189" w14:textId="77777777" w:rsidR="00BA3196" w:rsidRPr="00AB3ABA" w:rsidRDefault="00BA3196" w:rsidP="00BA319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3196" w:rsidRPr="00AB3ABA" w14:paraId="3BCC029E" w14:textId="77777777" w:rsidTr="00BA6A7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FE2B33" w14:textId="77777777" w:rsidR="00BA3196" w:rsidRPr="00AB3ABA" w:rsidRDefault="00BA3196" w:rsidP="00BA6A7B">
            <w:pPr>
              <w:spacing w:after="200" w:line="276" w:lineRule="auto"/>
              <w:rPr>
                <w:rFonts w:ascii="Arial" w:hAnsi="Arial" w:cs="Arial"/>
              </w:rPr>
            </w:pPr>
            <w:r w:rsidRPr="00AB3ABA">
              <w:rPr>
                <w:rFonts w:ascii="Arial" w:hAnsi="Arial" w:cs="Arial"/>
              </w:rPr>
              <w:t>Sprint Retrospective</w:t>
            </w:r>
          </w:p>
        </w:tc>
      </w:tr>
      <w:tr w:rsidR="00BA3196" w:rsidRPr="00AB3ABA" w14:paraId="71B656B6" w14:textId="77777777" w:rsidTr="00BA6A7B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3EFE" w14:textId="77777777" w:rsidR="00BA3196" w:rsidRPr="00AB3ABA" w:rsidRDefault="00BA3196" w:rsidP="00BA6A7B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7B29660C" w14:textId="77777777" w:rsidR="00BA3196" w:rsidRDefault="00BA3196" w:rsidP="00BA3196">
      <w:pPr>
        <w:rPr>
          <w:rFonts w:ascii="Arial" w:eastAsiaTheme="majorEastAsia" w:hAnsi="Arial" w:cs="Arial"/>
          <w:b/>
          <w:bCs/>
          <w:sz w:val="26"/>
          <w:szCs w:val="26"/>
        </w:rPr>
      </w:pPr>
      <w:r>
        <w:br w:type="page"/>
      </w:r>
    </w:p>
    <w:p w14:paraId="7E3CC3C8" w14:textId="77777777" w:rsidR="00BA3196" w:rsidRPr="001D1B3C" w:rsidRDefault="00BA3196" w:rsidP="00BA3196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7C2FBF5F" w14:textId="77777777" w:rsidR="00BA3196" w:rsidRDefault="00BA3196" w:rsidP="00BA3196">
      <w:pPr>
        <w:pStyle w:val="Nessunaspaziatura"/>
        <w:rPr>
          <w:rFonts w:ascii="Arial" w:hAnsi="Arial" w:cs="Arial"/>
          <w:b/>
          <w:bCs/>
        </w:rPr>
      </w:pPr>
    </w:p>
    <w:p w14:paraId="4ECD991F" w14:textId="77777777" w:rsidR="00BA3196" w:rsidRDefault="00BA3196" w:rsidP="00BA3196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12881218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Nessuno</w:t>
      </w:r>
      <w:r>
        <w:br/>
      </w:r>
      <w:sdt>
        <w:sdtPr>
          <w:rPr>
            <w:rFonts w:ascii="Segoe UI Symbol" w:hAnsi="Segoe UI Symbol" w:cs="Segoe UI Symbol"/>
          </w:rPr>
          <w:id w:val="-10194617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Occasionale</w:t>
      </w:r>
      <w:r>
        <w:br/>
      </w:r>
      <w:sdt>
        <w:sdtPr>
          <w:rPr>
            <w:rFonts w:ascii="Segoe UI Symbol" w:hAnsi="Segoe UI Symbol" w:cs="Segoe UI Symbol"/>
          </w:rPr>
          <w:id w:val="-1318492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Frequente</w:t>
      </w:r>
    </w:p>
    <w:p w14:paraId="40780C9C" w14:textId="77777777" w:rsidR="00BA3196" w:rsidRPr="00872C0D" w:rsidRDefault="00BA3196" w:rsidP="00BA3196">
      <w:pPr>
        <w:pStyle w:val="Nessunaspaziatura"/>
        <w:rPr>
          <w:rFonts w:ascii="Arial" w:hAnsi="Arial" w:cs="Arial"/>
        </w:rPr>
      </w:pPr>
    </w:p>
    <w:p w14:paraId="5888880C" w14:textId="77777777" w:rsidR="00BA3196" w:rsidRDefault="00BA3196" w:rsidP="00BA3196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1534716258"/>
          <w:placeholder>
            <w:docPart w:val="7727E2509E20420C8E7C198C6558A1A2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08D82A3A" w14:textId="77777777" w:rsidR="00BA3196" w:rsidRPr="00872C0D" w:rsidRDefault="00BA3196" w:rsidP="00BA3196">
      <w:pPr>
        <w:pStyle w:val="Nessunaspaziatura"/>
        <w:rPr>
          <w:rFonts w:ascii="Arial" w:hAnsi="Arial" w:cs="Arial"/>
        </w:rPr>
      </w:pPr>
    </w:p>
    <w:p w14:paraId="67D89BD4" w14:textId="77777777" w:rsidR="00BA3196" w:rsidRDefault="00BA3196" w:rsidP="00BA3196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2627616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1482043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2594439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8834546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7040246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BDF0D06" w14:textId="77777777" w:rsidR="00BA3196" w:rsidRPr="00872C0D" w:rsidRDefault="00BA3196" w:rsidP="00BA3196">
      <w:pPr>
        <w:pStyle w:val="Nessunaspaziatura"/>
        <w:rPr>
          <w:rFonts w:ascii="Arial" w:hAnsi="Arial" w:cs="Arial"/>
        </w:rPr>
      </w:pPr>
    </w:p>
    <w:p w14:paraId="3703866F" w14:textId="77777777" w:rsidR="00BA3196" w:rsidRDefault="00BA3196" w:rsidP="00BA3196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1D490F7E" w14:textId="77777777" w:rsidR="00BA3196" w:rsidRDefault="00BA3196" w:rsidP="00BA31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16E40CF9" w14:textId="77777777" w:rsidR="00BA3196" w:rsidRDefault="00BA3196" w:rsidP="00BA3196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mpt AI"/>
        <w:tag w:val="Prompt AI"/>
        <w:id w:val="1339659329"/>
        <w:placeholder>
          <w:docPart w:val="EA56D7B4D4DA4266B62B2D6CBFE8005C"/>
        </w:placeholder>
        <w15:color w:val="C0C0C0"/>
      </w:sdtPr>
      <w:sdtContent>
        <w:p w14:paraId="45D268C6" w14:textId="77777777" w:rsidR="00BA3196" w:rsidRDefault="00BA3196" w:rsidP="00BA3196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 Come posso cambiare una scena su unity?</w:t>
          </w:r>
        </w:p>
        <w:p w14:paraId="340A563D" w14:textId="77777777" w:rsidR="00BA3196" w:rsidRDefault="00BA3196" w:rsidP="00BA319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0B9B21A1" w14:textId="77777777" w:rsidR="00BA3196" w:rsidRPr="00872C0D" w:rsidRDefault="00BA3196" w:rsidP="00BA3196">
      <w:pPr>
        <w:pStyle w:val="Nessunaspaziatura"/>
        <w:rPr>
          <w:rFonts w:ascii="Arial" w:hAnsi="Arial" w:cs="Arial"/>
        </w:rPr>
      </w:pPr>
    </w:p>
    <w:p w14:paraId="5965CB31" w14:textId="77777777" w:rsidR="00BA3196" w:rsidRPr="00872C0D" w:rsidRDefault="00BA3196" w:rsidP="00BA31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31310F5D" w14:textId="77777777" w:rsidR="00BA3196" w:rsidRDefault="00BA3196" w:rsidP="00BA31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227203A" w14:textId="77777777" w:rsidR="00BA3196" w:rsidRDefault="00BA3196" w:rsidP="00BA3196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Risposta AI"/>
        <w:tag w:val="Risposta AI"/>
        <w:id w:val="-659315039"/>
        <w:placeholder>
          <w:docPart w:val="B9585D849BDA427789669C4ED285EA7E"/>
        </w:placeholder>
        <w15:color w:val="C0C0C0"/>
      </w:sdtPr>
      <w:sdtContent>
        <w:p w14:paraId="720C28CF" w14:textId="77777777" w:rsidR="00BA3196" w:rsidRDefault="00BA3196" w:rsidP="00BA319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Riley: Mi ha fornito un esempio di codice, basandosi anche su quello che gli ho raccontato in precedenza.</w:t>
          </w:r>
        </w:p>
        <w:p w14:paraId="578681F0" w14:textId="77777777" w:rsidR="00BA3196" w:rsidRPr="00872C0D" w:rsidRDefault="00BA3196" w:rsidP="00BA3196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Bryan: </w:t>
          </w:r>
        </w:p>
      </w:sdtContent>
    </w:sdt>
    <w:p w14:paraId="5E33AE06" w14:textId="77777777" w:rsidR="00BA3196" w:rsidRDefault="00BA3196" w:rsidP="00BA3196">
      <w:pPr>
        <w:pStyle w:val="Nessunaspaziatura"/>
        <w:rPr>
          <w:rFonts w:ascii="Arial" w:hAnsi="Arial" w:cs="Arial"/>
          <w:b/>
          <w:bCs/>
        </w:rPr>
      </w:pPr>
    </w:p>
    <w:p w14:paraId="7FA81436" w14:textId="77777777" w:rsidR="00BA3196" w:rsidRDefault="00BA3196" w:rsidP="00BA31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061174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5843483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20378791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604804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6E1C5B5E" w14:textId="77777777" w:rsidR="00BA3196" w:rsidRDefault="00BA3196" w:rsidP="00BA3196">
      <w:pPr>
        <w:pStyle w:val="Nessunaspaziatura"/>
        <w:rPr>
          <w:rFonts w:ascii="Arial" w:hAnsi="Arial" w:cs="Arial"/>
        </w:rPr>
      </w:pPr>
    </w:p>
    <w:p w14:paraId="50EA19D0" w14:textId="77777777" w:rsidR="00BA3196" w:rsidRPr="00872C0D" w:rsidRDefault="00BA3196" w:rsidP="00BA3196">
      <w:pPr>
        <w:pStyle w:val="Nessunaspaziatura"/>
        <w:rPr>
          <w:rFonts w:ascii="Arial" w:hAnsi="Arial" w:cs="Arial"/>
        </w:rPr>
      </w:pPr>
    </w:p>
    <w:p w14:paraId="3FED135C" w14:textId="77777777" w:rsidR="00BA3196" w:rsidRPr="005D435D" w:rsidRDefault="00BA3196" w:rsidP="00BA3196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050C7F40" w14:textId="77777777" w:rsidR="00BA3196" w:rsidRDefault="00BA3196" w:rsidP="00BA3196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Riley: Averi cercato su delle documentazioni ufficiali.</w:t>
      </w:r>
    </w:p>
    <w:p w14:paraId="4B7A7106" w14:textId="77777777" w:rsidR="00BA3196" w:rsidRPr="009478A5" w:rsidRDefault="00BA3196" w:rsidP="00BA3196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Bryan:</w:t>
      </w:r>
    </w:p>
    <w:p w14:paraId="1F6F3FEB" w14:textId="77777777" w:rsidR="000E321E" w:rsidRPr="009478A5" w:rsidRDefault="000E321E" w:rsidP="000E321E">
      <w:pPr>
        <w:pStyle w:val="Nessunaspaziatura"/>
        <w:rPr>
          <w:rFonts w:ascii="Arial" w:hAnsi="Arial" w:cs="Arial"/>
        </w:rPr>
      </w:pPr>
    </w:p>
    <w:sectPr w:rsidR="000E321E" w:rsidRPr="009478A5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4AA04" w14:textId="77777777" w:rsidR="00C255B3" w:rsidRDefault="00C255B3" w:rsidP="00DC1A1A">
      <w:pPr>
        <w:spacing w:after="0" w:line="240" w:lineRule="auto"/>
      </w:pPr>
      <w:r>
        <w:separator/>
      </w:r>
    </w:p>
    <w:p w14:paraId="3FAB3AC3" w14:textId="77777777" w:rsidR="00C255B3" w:rsidRDefault="00C255B3"/>
    <w:p w14:paraId="26FA267B" w14:textId="77777777" w:rsidR="00C255B3" w:rsidRDefault="00C255B3" w:rsidP="00454290"/>
  </w:endnote>
  <w:endnote w:type="continuationSeparator" w:id="0">
    <w:p w14:paraId="37BBBCDE" w14:textId="77777777" w:rsidR="00C255B3" w:rsidRDefault="00C255B3" w:rsidP="00DC1A1A">
      <w:pPr>
        <w:spacing w:after="0" w:line="240" w:lineRule="auto"/>
      </w:pPr>
      <w:r>
        <w:continuationSeparator/>
      </w:r>
    </w:p>
    <w:p w14:paraId="384967DE" w14:textId="77777777" w:rsidR="00C255B3" w:rsidRDefault="00C255B3"/>
    <w:p w14:paraId="7322739B" w14:textId="77777777" w:rsidR="00C255B3" w:rsidRDefault="00C255B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D1CDF" w14:textId="77777777" w:rsidR="00C255B3" w:rsidRDefault="00C255B3" w:rsidP="00DC1A1A">
      <w:pPr>
        <w:spacing w:after="0" w:line="240" w:lineRule="auto"/>
      </w:pPr>
      <w:r>
        <w:separator/>
      </w:r>
    </w:p>
    <w:p w14:paraId="70C95619" w14:textId="77777777" w:rsidR="00C255B3" w:rsidRDefault="00C255B3"/>
    <w:p w14:paraId="76F8FB09" w14:textId="77777777" w:rsidR="00C255B3" w:rsidRDefault="00C255B3" w:rsidP="00454290"/>
  </w:footnote>
  <w:footnote w:type="continuationSeparator" w:id="0">
    <w:p w14:paraId="0C8BC76B" w14:textId="77777777" w:rsidR="00C255B3" w:rsidRDefault="00C255B3" w:rsidP="00DC1A1A">
      <w:pPr>
        <w:spacing w:after="0" w:line="240" w:lineRule="auto"/>
      </w:pPr>
      <w:r>
        <w:continuationSeparator/>
      </w:r>
    </w:p>
    <w:p w14:paraId="696E19B4" w14:textId="77777777" w:rsidR="00C255B3" w:rsidRDefault="00C255B3"/>
    <w:p w14:paraId="3FDCF352" w14:textId="77777777" w:rsidR="00C255B3" w:rsidRDefault="00C255B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391A9ACC" w:rsidR="007C13BA" w:rsidRPr="00AF1AC2" w:rsidRDefault="00AF1AC2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Riley Bianchi &amp; Bryan Ciaponi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14A0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67B48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97AA2"/>
    <w:rsid w:val="000A3157"/>
    <w:rsid w:val="000A3A4C"/>
    <w:rsid w:val="000A3A85"/>
    <w:rsid w:val="000A4009"/>
    <w:rsid w:val="000A7AE3"/>
    <w:rsid w:val="000B1A1B"/>
    <w:rsid w:val="000B54FB"/>
    <w:rsid w:val="000B56F7"/>
    <w:rsid w:val="000B69E9"/>
    <w:rsid w:val="000B7B27"/>
    <w:rsid w:val="000C0851"/>
    <w:rsid w:val="000C0F11"/>
    <w:rsid w:val="000C1306"/>
    <w:rsid w:val="000C1926"/>
    <w:rsid w:val="000C2046"/>
    <w:rsid w:val="000C58D3"/>
    <w:rsid w:val="000C64FB"/>
    <w:rsid w:val="000D03DD"/>
    <w:rsid w:val="000D3475"/>
    <w:rsid w:val="000E0ED6"/>
    <w:rsid w:val="000E321E"/>
    <w:rsid w:val="000E38F6"/>
    <w:rsid w:val="000E5DF6"/>
    <w:rsid w:val="000E6E4C"/>
    <w:rsid w:val="000F08DA"/>
    <w:rsid w:val="000F1287"/>
    <w:rsid w:val="000F1B3E"/>
    <w:rsid w:val="000F3000"/>
    <w:rsid w:val="000F3F8A"/>
    <w:rsid w:val="000F49B6"/>
    <w:rsid w:val="000F5746"/>
    <w:rsid w:val="000F67B8"/>
    <w:rsid w:val="000F7D1A"/>
    <w:rsid w:val="001006F7"/>
    <w:rsid w:val="00100D10"/>
    <w:rsid w:val="00102400"/>
    <w:rsid w:val="001045FB"/>
    <w:rsid w:val="001066CC"/>
    <w:rsid w:val="00112EFD"/>
    <w:rsid w:val="001146D8"/>
    <w:rsid w:val="001179FD"/>
    <w:rsid w:val="00121EA6"/>
    <w:rsid w:val="00123CF1"/>
    <w:rsid w:val="00123F83"/>
    <w:rsid w:val="00127E95"/>
    <w:rsid w:val="0013108E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5E9"/>
    <w:rsid w:val="001B2615"/>
    <w:rsid w:val="001B291E"/>
    <w:rsid w:val="001B2E68"/>
    <w:rsid w:val="001C02F6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D2843"/>
    <w:rsid w:val="001E288D"/>
    <w:rsid w:val="001E37BA"/>
    <w:rsid w:val="001E54E9"/>
    <w:rsid w:val="001F0C55"/>
    <w:rsid w:val="001F1928"/>
    <w:rsid w:val="001F2D9A"/>
    <w:rsid w:val="001F3689"/>
    <w:rsid w:val="001F3894"/>
    <w:rsid w:val="001F769A"/>
    <w:rsid w:val="002065C1"/>
    <w:rsid w:val="00211E97"/>
    <w:rsid w:val="00213F66"/>
    <w:rsid w:val="00214FB7"/>
    <w:rsid w:val="0022098C"/>
    <w:rsid w:val="00222C1C"/>
    <w:rsid w:val="00227C67"/>
    <w:rsid w:val="0023131E"/>
    <w:rsid w:val="00233151"/>
    <w:rsid w:val="002332D8"/>
    <w:rsid w:val="00234D8D"/>
    <w:rsid w:val="002351CD"/>
    <w:rsid w:val="00237509"/>
    <w:rsid w:val="00244255"/>
    <w:rsid w:val="00245760"/>
    <w:rsid w:val="00245E6B"/>
    <w:rsid w:val="00250585"/>
    <w:rsid w:val="0025376E"/>
    <w:rsid w:val="00253BCA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0C3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A46D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1AB2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22D9"/>
    <w:rsid w:val="003535D3"/>
    <w:rsid w:val="00353C04"/>
    <w:rsid w:val="00354B2C"/>
    <w:rsid w:val="003576C0"/>
    <w:rsid w:val="003614FF"/>
    <w:rsid w:val="003648DA"/>
    <w:rsid w:val="00371E7E"/>
    <w:rsid w:val="00373821"/>
    <w:rsid w:val="00381B70"/>
    <w:rsid w:val="0039111E"/>
    <w:rsid w:val="00392D98"/>
    <w:rsid w:val="00393FE0"/>
    <w:rsid w:val="0039441A"/>
    <w:rsid w:val="003968C5"/>
    <w:rsid w:val="00396FDF"/>
    <w:rsid w:val="003A6246"/>
    <w:rsid w:val="003A69C1"/>
    <w:rsid w:val="003B056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1B04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3615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34CC7"/>
    <w:rsid w:val="004502A0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34F6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4EC7"/>
    <w:rsid w:val="004B51DE"/>
    <w:rsid w:val="004B51FB"/>
    <w:rsid w:val="004B604D"/>
    <w:rsid w:val="004B71A8"/>
    <w:rsid w:val="004C0FCB"/>
    <w:rsid w:val="004C3406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6BCD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21F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68B"/>
    <w:rsid w:val="00534571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187"/>
    <w:rsid w:val="005653A3"/>
    <w:rsid w:val="005661FF"/>
    <w:rsid w:val="0056633C"/>
    <w:rsid w:val="005772D2"/>
    <w:rsid w:val="005779F8"/>
    <w:rsid w:val="0058162B"/>
    <w:rsid w:val="00583DC3"/>
    <w:rsid w:val="0058556C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435D"/>
    <w:rsid w:val="005D6E86"/>
    <w:rsid w:val="005E2FE4"/>
    <w:rsid w:val="005E5B4B"/>
    <w:rsid w:val="005E7AD9"/>
    <w:rsid w:val="005F23C0"/>
    <w:rsid w:val="005F28B7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47BB"/>
    <w:rsid w:val="006159F5"/>
    <w:rsid w:val="00615E89"/>
    <w:rsid w:val="00616386"/>
    <w:rsid w:val="0061659F"/>
    <w:rsid w:val="0061791B"/>
    <w:rsid w:val="00617D89"/>
    <w:rsid w:val="006222A5"/>
    <w:rsid w:val="00624F63"/>
    <w:rsid w:val="00625D79"/>
    <w:rsid w:val="00632797"/>
    <w:rsid w:val="00632B06"/>
    <w:rsid w:val="00633F3C"/>
    <w:rsid w:val="006350DA"/>
    <w:rsid w:val="0063588A"/>
    <w:rsid w:val="00641060"/>
    <w:rsid w:val="006436FC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26BE"/>
    <w:rsid w:val="00663897"/>
    <w:rsid w:val="006643BE"/>
    <w:rsid w:val="00665EAE"/>
    <w:rsid w:val="0066686E"/>
    <w:rsid w:val="0066713B"/>
    <w:rsid w:val="0067184B"/>
    <w:rsid w:val="00672EE4"/>
    <w:rsid w:val="0067366D"/>
    <w:rsid w:val="00673EF4"/>
    <w:rsid w:val="00675DA4"/>
    <w:rsid w:val="00681FED"/>
    <w:rsid w:val="0068235D"/>
    <w:rsid w:val="00682E55"/>
    <w:rsid w:val="00686C5A"/>
    <w:rsid w:val="00687F6C"/>
    <w:rsid w:val="006911F8"/>
    <w:rsid w:val="006934FC"/>
    <w:rsid w:val="00694A8B"/>
    <w:rsid w:val="006A65E6"/>
    <w:rsid w:val="006A6D54"/>
    <w:rsid w:val="006B4295"/>
    <w:rsid w:val="006B44B6"/>
    <w:rsid w:val="006B4E4E"/>
    <w:rsid w:val="006B55DB"/>
    <w:rsid w:val="006C131C"/>
    <w:rsid w:val="006C21CD"/>
    <w:rsid w:val="006C2CE2"/>
    <w:rsid w:val="006C3133"/>
    <w:rsid w:val="006C47B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25C"/>
    <w:rsid w:val="00726D18"/>
    <w:rsid w:val="00727854"/>
    <w:rsid w:val="0073127A"/>
    <w:rsid w:val="007312C2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53720"/>
    <w:rsid w:val="00760717"/>
    <w:rsid w:val="00770140"/>
    <w:rsid w:val="0077055E"/>
    <w:rsid w:val="00772752"/>
    <w:rsid w:val="007736B0"/>
    <w:rsid w:val="00773C82"/>
    <w:rsid w:val="00773D87"/>
    <w:rsid w:val="007756F8"/>
    <w:rsid w:val="00777A25"/>
    <w:rsid w:val="00781CA8"/>
    <w:rsid w:val="007824E6"/>
    <w:rsid w:val="00783B0F"/>
    <w:rsid w:val="00785731"/>
    <w:rsid w:val="00785F34"/>
    <w:rsid w:val="007941FC"/>
    <w:rsid w:val="007959C9"/>
    <w:rsid w:val="00796F46"/>
    <w:rsid w:val="00797A0A"/>
    <w:rsid w:val="007A06FF"/>
    <w:rsid w:val="007A3284"/>
    <w:rsid w:val="007A3C1F"/>
    <w:rsid w:val="007A5825"/>
    <w:rsid w:val="007B0D32"/>
    <w:rsid w:val="007B2F2B"/>
    <w:rsid w:val="007B2F51"/>
    <w:rsid w:val="007B359E"/>
    <w:rsid w:val="007B6BEB"/>
    <w:rsid w:val="007C13BA"/>
    <w:rsid w:val="007C17F9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6540"/>
    <w:rsid w:val="007E767D"/>
    <w:rsid w:val="007E7CD2"/>
    <w:rsid w:val="007F1C2F"/>
    <w:rsid w:val="007F23D7"/>
    <w:rsid w:val="007F3060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2319"/>
    <w:rsid w:val="00863B3A"/>
    <w:rsid w:val="00865D71"/>
    <w:rsid w:val="00871F0B"/>
    <w:rsid w:val="008728B6"/>
    <w:rsid w:val="00872C0D"/>
    <w:rsid w:val="008736ED"/>
    <w:rsid w:val="00873DD8"/>
    <w:rsid w:val="008777B1"/>
    <w:rsid w:val="00884522"/>
    <w:rsid w:val="0088519E"/>
    <w:rsid w:val="00886EC4"/>
    <w:rsid w:val="00886F2C"/>
    <w:rsid w:val="00887C13"/>
    <w:rsid w:val="008920DA"/>
    <w:rsid w:val="008948C0"/>
    <w:rsid w:val="008A13F7"/>
    <w:rsid w:val="008B2B2F"/>
    <w:rsid w:val="008B799C"/>
    <w:rsid w:val="008C0989"/>
    <w:rsid w:val="008D0900"/>
    <w:rsid w:val="008D1E14"/>
    <w:rsid w:val="008D4925"/>
    <w:rsid w:val="008D7356"/>
    <w:rsid w:val="008E35B8"/>
    <w:rsid w:val="008E3746"/>
    <w:rsid w:val="008F1E8A"/>
    <w:rsid w:val="008F2784"/>
    <w:rsid w:val="008F79C8"/>
    <w:rsid w:val="00900564"/>
    <w:rsid w:val="00900E08"/>
    <w:rsid w:val="00902F15"/>
    <w:rsid w:val="009050B2"/>
    <w:rsid w:val="009053E1"/>
    <w:rsid w:val="009063AE"/>
    <w:rsid w:val="00912EB1"/>
    <w:rsid w:val="0091479E"/>
    <w:rsid w:val="00917C9E"/>
    <w:rsid w:val="009200CB"/>
    <w:rsid w:val="0092139D"/>
    <w:rsid w:val="009219EA"/>
    <w:rsid w:val="009244BB"/>
    <w:rsid w:val="00924F9E"/>
    <w:rsid w:val="009271EF"/>
    <w:rsid w:val="00931690"/>
    <w:rsid w:val="00931A1C"/>
    <w:rsid w:val="00932265"/>
    <w:rsid w:val="0093228C"/>
    <w:rsid w:val="00937F82"/>
    <w:rsid w:val="00940B5A"/>
    <w:rsid w:val="00941CD4"/>
    <w:rsid w:val="009421A6"/>
    <w:rsid w:val="0094595C"/>
    <w:rsid w:val="00945AFF"/>
    <w:rsid w:val="009478A5"/>
    <w:rsid w:val="009602CE"/>
    <w:rsid w:val="00962AE3"/>
    <w:rsid w:val="00965312"/>
    <w:rsid w:val="00970C2C"/>
    <w:rsid w:val="0098159E"/>
    <w:rsid w:val="009826E2"/>
    <w:rsid w:val="00983769"/>
    <w:rsid w:val="00983947"/>
    <w:rsid w:val="00984012"/>
    <w:rsid w:val="00984BA3"/>
    <w:rsid w:val="009879E5"/>
    <w:rsid w:val="009928A3"/>
    <w:rsid w:val="00993CB9"/>
    <w:rsid w:val="00993F81"/>
    <w:rsid w:val="00995F77"/>
    <w:rsid w:val="0099608D"/>
    <w:rsid w:val="009A0DDA"/>
    <w:rsid w:val="009A23B0"/>
    <w:rsid w:val="009A3864"/>
    <w:rsid w:val="009A5725"/>
    <w:rsid w:val="009A7B19"/>
    <w:rsid w:val="009B59BB"/>
    <w:rsid w:val="009C0ED4"/>
    <w:rsid w:val="009C4E09"/>
    <w:rsid w:val="009C7364"/>
    <w:rsid w:val="009E04C6"/>
    <w:rsid w:val="009E1293"/>
    <w:rsid w:val="009E2050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4D62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BF9"/>
    <w:rsid w:val="00A23CA5"/>
    <w:rsid w:val="00A2515B"/>
    <w:rsid w:val="00A252F8"/>
    <w:rsid w:val="00A26C5B"/>
    <w:rsid w:val="00A339DC"/>
    <w:rsid w:val="00A43907"/>
    <w:rsid w:val="00A46ABB"/>
    <w:rsid w:val="00A474AD"/>
    <w:rsid w:val="00A475CE"/>
    <w:rsid w:val="00A53A38"/>
    <w:rsid w:val="00A56E6A"/>
    <w:rsid w:val="00A57414"/>
    <w:rsid w:val="00A60162"/>
    <w:rsid w:val="00A601F0"/>
    <w:rsid w:val="00A64896"/>
    <w:rsid w:val="00A66436"/>
    <w:rsid w:val="00A67F0D"/>
    <w:rsid w:val="00A71A5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3ABA"/>
    <w:rsid w:val="00AB470B"/>
    <w:rsid w:val="00AB580C"/>
    <w:rsid w:val="00AB78BC"/>
    <w:rsid w:val="00AC5570"/>
    <w:rsid w:val="00AC60A6"/>
    <w:rsid w:val="00AC769C"/>
    <w:rsid w:val="00AD01D6"/>
    <w:rsid w:val="00AD46CF"/>
    <w:rsid w:val="00AD4D08"/>
    <w:rsid w:val="00AD565C"/>
    <w:rsid w:val="00AD7BB7"/>
    <w:rsid w:val="00AE238A"/>
    <w:rsid w:val="00AE6F91"/>
    <w:rsid w:val="00AE7CEE"/>
    <w:rsid w:val="00AF1A24"/>
    <w:rsid w:val="00AF1AC2"/>
    <w:rsid w:val="00AF41D2"/>
    <w:rsid w:val="00B01935"/>
    <w:rsid w:val="00B03292"/>
    <w:rsid w:val="00B0661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6BF9"/>
    <w:rsid w:val="00B270FB"/>
    <w:rsid w:val="00B27B88"/>
    <w:rsid w:val="00B27F20"/>
    <w:rsid w:val="00B3052B"/>
    <w:rsid w:val="00B30BD4"/>
    <w:rsid w:val="00B31D46"/>
    <w:rsid w:val="00B37488"/>
    <w:rsid w:val="00B407B7"/>
    <w:rsid w:val="00B40C23"/>
    <w:rsid w:val="00B43FFC"/>
    <w:rsid w:val="00B452F3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650B"/>
    <w:rsid w:val="00B67CA2"/>
    <w:rsid w:val="00B72369"/>
    <w:rsid w:val="00B72F03"/>
    <w:rsid w:val="00B741E5"/>
    <w:rsid w:val="00B74878"/>
    <w:rsid w:val="00B77126"/>
    <w:rsid w:val="00B800C0"/>
    <w:rsid w:val="00B86BA6"/>
    <w:rsid w:val="00B871F3"/>
    <w:rsid w:val="00B90757"/>
    <w:rsid w:val="00B93008"/>
    <w:rsid w:val="00BA1209"/>
    <w:rsid w:val="00BA29DC"/>
    <w:rsid w:val="00BA2A27"/>
    <w:rsid w:val="00BA3196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5007"/>
    <w:rsid w:val="00BD658B"/>
    <w:rsid w:val="00BD6B13"/>
    <w:rsid w:val="00BE0384"/>
    <w:rsid w:val="00BE0E4E"/>
    <w:rsid w:val="00BE1CCE"/>
    <w:rsid w:val="00BE37A0"/>
    <w:rsid w:val="00BE3995"/>
    <w:rsid w:val="00BE4CB3"/>
    <w:rsid w:val="00BE5606"/>
    <w:rsid w:val="00BE6475"/>
    <w:rsid w:val="00BF467D"/>
    <w:rsid w:val="00BF6ADD"/>
    <w:rsid w:val="00C00D0B"/>
    <w:rsid w:val="00C01760"/>
    <w:rsid w:val="00C01F75"/>
    <w:rsid w:val="00C035D7"/>
    <w:rsid w:val="00C04A89"/>
    <w:rsid w:val="00C04CC8"/>
    <w:rsid w:val="00C11FB6"/>
    <w:rsid w:val="00C120D8"/>
    <w:rsid w:val="00C13A76"/>
    <w:rsid w:val="00C13CC8"/>
    <w:rsid w:val="00C20CD3"/>
    <w:rsid w:val="00C2233B"/>
    <w:rsid w:val="00C255B3"/>
    <w:rsid w:val="00C31147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588C"/>
    <w:rsid w:val="00C57CD6"/>
    <w:rsid w:val="00C60E3C"/>
    <w:rsid w:val="00C611BE"/>
    <w:rsid w:val="00C64A67"/>
    <w:rsid w:val="00C65771"/>
    <w:rsid w:val="00C678B3"/>
    <w:rsid w:val="00C7262A"/>
    <w:rsid w:val="00C72923"/>
    <w:rsid w:val="00C72DAB"/>
    <w:rsid w:val="00C75407"/>
    <w:rsid w:val="00C866D0"/>
    <w:rsid w:val="00C921DC"/>
    <w:rsid w:val="00C925FB"/>
    <w:rsid w:val="00C928C0"/>
    <w:rsid w:val="00C93F2B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0A9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469"/>
    <w:rsid w:val="00CF2F8F"/>
    <w:rsid w:val="00CF617E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2C54"/>
    <w:rsid w:val="00D36DBF"/>
    <w:rsid w:val="00D37C82"/>
    <w:rsid w:val="00D40430"/>
    <w:rsid w:val="00D453DE"/>
    <w:rsid w:val="00D45C37"/>
    <w:rsid w:val="00D465E7"/>
    <w:rsid w:val="00D50564"/>
    <w:rsid w:val="00D52475"/>
    <w:rsid w:val="00D53511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3FD5"/>
    <w:rsid w:val="00DF7AEE"/>
    <w:rsid w:val="00DF7D78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5E99"/>
    <w:rsid w:val="00E27372"/>
    <w:rsid w:val="00E2787F"/>
    <w:rsid w:val="00E2798A"/>
    <w:rsid w:val="00E305AA"/>
    <w:rsid w:val="00E358D2"/>
    <w:rsid w:val="00E37D5D"/>
    <w:rsid w:val="00E4161A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84927"/>
    <w:rsid w:val="00E9158B"/>
    <w:rsid w:val="00E916E9"/>
    <w:rsid w:val="00E91C92"/>
    <w:rsid w:val="00E9387C"/>
    <w:rsid w:val="00E94E70"/>
    <w:rsid w:val="00E97CF5"/>
    <w:rsid w:val="00EA0B24"/>
    <w:rsid w:val="00EA1E4E"/>
    <w:rsid w:val="00EA212F"/>
    <w:rsid w:val="00EA35F9"/>
    <w:rsid w:val="00EA41E9"/>
    <w:rsid w:val="00EB1FCB"/>
    <w:rsid w:val="00EB2031"/>
    <w:rsid w:val="00EB3308"/>
    <w:rsid w:val="00EB4003"/>
    <w:rsid w:val="00EB5812"/>
    <w:rsid w:val="00EB59D5"/>
    <w:rsid w:val="00EB76DD"/>
    <w:rsid w:val="00EC0579"/>
    <w:rsid w:val="00EC2606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6C61"/>
    <w:rsid w:val="00ED7EF4"/>
    <w:rsid w:val="00EE449B"/>
    <w:rsid w:val="00EE682B"/>
    <w:rsid w:val="00EF0292"/>
    <w:rsid w:val="00EF2CAF"/>
    <w:rsid w:val="00EF3F81"/>
    <w:rsid w:val="00EF42D2"/>
    <w:rsid w:val="00EF520A"/>
    <w:rsid w:val="00F01E3C"/>
    <w:rsid w:val="00F037D7"/>
    <w:rsid w:val="00F038DD"/>
    <w:rsid w:val="00F0496C"/>
    <w:rsid w:val="00F052E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600C"/>
    <w:rsid w:val="00F50717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7CB"/>
    <w:rsid w:val="00F71A5B"/>
    <w:rsid w:val="00F723AE"/>
    <w:rsid w:val="00F73AF8"/>
    <w:rsid w:val="00F76251"/>
    <w:rsid w:val="00F77875"/>
    <w:rsid w:val="00F779A3"/>
    <w:rsid w:val="00F81888"/>
    <w:rsid w:val="00F85855"/>
    <w:rsid w:val="00F85B9C"/>
    <w:rsid w:val="00F8713D"/>
    <w:rsid w:val="00F87573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3DBC"/>
    <w:rsid w:val="00FC4985"/>
    <w:rsid w:val="00FC4C8F"/>
    <w:rsid w:val="00FC5486"/>
    <w:rsid w:val="00FC7FC4"/>
    <w:rsid w:val="00FD20CA"/>
    <w:rsid w:val="00FD4F3A"/>
    <w:rsid w:val="00FD57BC"/>
    <w:rsid w:val="00FD6CF8"/>
    <w:rsid w:val="00FD6D9C"/>
    <w:rsid w:val="00FE0463"/>
    <w:rsid w:val="00FE13AA"/>
    <w:rsid w:val="00FE56AF"/>
    <w:rsid w:val="00FE6370"/>
    <w:rsid w:val="00FF0C9B"/>
    <w:rsid w:val="00FF7395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AB3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B3A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1CBF60CF0E11475D8F54CEAAE596C31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FC2B813-C432-4ED3-859C-B3F05B65B73F}"/>
      </w:docPartPr>
      <w:docPartBody>
        <w:p w:rsidR="00565B11" w:rsidRDefault="00EE3640" w:rsidP="00EE3640">
          <w:pPr>
            <w:pStyle w:val="1CBF60CF0E11475D8F54CEAAE596C31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078549E3A6C34AD59342C9F7BD1E35D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DE08C64-CEA8-4857-9CED-A78AC548CB72}"/>
      </w:docPartPr>
      <w:docPartBody>
        <w:p w:rsidR="00565B11" w:rsidRDefault="00EE3640" w:rsidP="00EE3640">
          <w:pPr>
            <w:pStyle w:val="078549E3A6C34AD59342C9F7BD1E35DA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FF8558DE245548E095C7EC16A4E3DB6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468C812-E29A-46B6-8720-C1BB6249A2E7}"/>
      </w:docPartPr>
      <w:docPartBody>
        <w:p w:rsidR="00565B11" w:rsidRDefault="00EE3640" w:rsidP="00EE3640">
          <w:pPr>
            <w:pStyle w:val="FF8558DE245548E095C7EC16A4E3DB69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B5D3D17DB0E542DC9E74BBD77085F9E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0071E28-1DE4-480B-8C26-AAB79A40E0CA}"/>
      </w:docPartPr>
      <w:docPartBody>
        <w:p w:rsidR="00715227" w:rsidRDefault="00565B11" w:rsidP="00565B11">
          <w:pPr>
            <w:pStyle w:val="B5D3D17DB0E542DC9E74BBD77085F9ED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B64142DABCB24569930A6DA98684CC4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079FB70-97A6-4F9F-B279-606D7F3D4C8B}"/>
      </w:docPartPr>
      <w:docPartBody>
        <w:p w:rsidR="00715227" w:rsidRDefault="00565B11" w:rsidP="00565B11">
          <w:pPr>
            <w:pStyle w:val="B64142DABCB24569930A6DA98684CC44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CB2155D438D4499DA3A0F630FDE35D4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E23C8A0-3746-4044-A0A3-B4EADEFF327D}"/>
      </w:docPartPr>
      <w:docPartBody>
        <w:p w:rsidR="00715227" w:rsidRDefault="00565B11" w:rsidP="00565B11">
          <w:pPr>
            <w:pStyle w:val="CB2155D438D4499DA3A0F630FDE35D43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3205420654B042A293DDC5C0462DB8B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781EE29-189B-4D0F-8A93-91DE410CAF32}"/>
      </w:docPartPr>
      <w:docPartBody>
        <w:p w:rsidR="00DF4754" w:rsidRDefault="00715227" w:rsidP="00715227">
          <w:pPr>
            <w:pStyle w:val="3205420654B042A293DDC5C0462DB8BB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2D4137CC3410442AA6FDE66233BB982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804AF17-6B11-4A03-AA3C-21C4855056B2}"/>
      </w:docPartPr>
      <w:docPartBody>
        <w:p w:rsidR="00DF4754" w:rsidRDefault="00715227" w:rsidP="00715227">
          <w:pPr>
            <w:pStyle w:val="2D4137CC3410442AA6FDE66233BB9826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607F3FF7388E4923BFFA8DAF4796AE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F3F5A8F-E7F2-43BD-A3CE-231DEEE5FD68}"/>
      </w:docPartPr>
      <w:docPartBody>
        <w:p w:rsidR="00DF4754" w:rsidRDefault="00715227" w:rsidP="00715227">
          <w:pPr>
            <w:pStyle w:val="607F3FF7388E4923BFFA8DAF4796AE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266D87AC85394CAEB0812BA9E79795F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8255D3D-B40C-46BC-BCC0-830308F4558E}"/>
      </w:docPartPr>
      <w:docPartBody>
        <w:p w:rsidR="00356BEF" w:rsidRDefault="00B555FF" w:rsidP="00B555FF">
          <w:pPr>
            <w:pStyle w:val="266D87AC85394CAEB0812BA9E79795F2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03BE4E7B5CC94AF4A46689B864A614E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287A7C1-CC30-483D-A6FE-0CDD837217BA}"/>
      </w:docPartPr>
      <w:docPartBody>
        <w:p w:rsidR="00356BEF" w:rsidRDefault="00B555FF" w:rsidP="00B555FF">
          <w:pPr>
            <w:pStyle w:val="03BE4E7B5CC94AF4A46689B864A614E2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D73AAF87839447058EB0CCB272B978A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BCDC275-E4D6-478B-917D-3FA1530FB550}"/>
      </w:docPartPr>
      <w:docPartBody>
        <w:p w:rsidR="00356BEF" w:rsidRDefault="00B555FF" w:rsidP="00B555FF">
          <w:pPr>
            <w:pStyle w:val="D73AAF87839447058EB0CCB272B978AC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D4498AF2AB01445EB1BD2AEFB9E7DA6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1FBC27-CDB3-4379-AB3A-6B7B4C414254}"/>
      </w:docPartPr>
      <w:docPartBody>
        <w:p w:rsidR="00F15724" w:rsidRDefault="000D07AC" w:rsidP="000D07AC">
          <w:pPr>
            <w:pStyle w:val="D4498AF2AB01445EB1BD2AEFB9E7DA6D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02AE54F2900F4C8EB304760E051D967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6826589-C551-4C15-B65C-7B74CFC86684}"/>
      </w:docPartPr>
      <w:docPartBody>
        <w:p w:rsidR="00F15724" w:rsidRDefault="000D07AC" w:rsidP="000D07AC">
          <w:pPr>
            <w:pStyle w:val="02AE54F2900F4C8EB304760E051D9677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158810A0B37A4D9F892C9EF70BFD982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94B7918-0177-434F-A74A-1F9B500B6E3C}"/>
      </w:docPartPr>
      <w:docPartBody>
        <w:p w:rsidR="00F15724" w:rsidRDefault="000D07AC" w:rsidP="000D07AC">
          <w:pPr>
            <w:pStyle w:val="158810A0B37A4D9F892C9EF70BFD982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764F1DB10DAF4182B82C72D4E1234D4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5BABD7A-11AA-4CCC-B938-D740CFA9802C}"/>
      </w:docPartPr>
      <w:docPartBody>
        <w:p w:rsidR="00754A35" w:rsidRDefault="00F15724" w:rsidP="00F15724">
          <w:pPr>
            <w:pStyle w:val="764F1DB10DAF4182B82C72D4E1234D4F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8DBC01E9EDC4391BE6A79D004B07D0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285FFC7-03AE-4FAE-A388-968A04B33A5B}"/>
      </w:docPartPr>
      <w:docPartBody>
        <w:p w:rsidR="00754A35" w:rsidRDefault="00F15724" w:rsidP="00F15724">
          <w:pPr>
            <w:pStyle w:val="68DBC01E9EDC4391BE6A79D004B07D0F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416DA010D8784AD4B3C3FCE8857688D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6BEBDD8-40E9-4906-BBA0-EEB4CEEF2C92}"/>
      </w:docPartPr>
      <w:docPartBody>
        <w:p w:rsidR="00754A35" w:rsidRDefault="00F15724" w:rsidP="00F15724">
          <w:pPr>
            <w:pStyle w:val="416DA010D8784AD4B3C3FCE8857688D9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61914382B9F74FF8A6A059160206082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F25F8FF-4B9C-4C75-9D67-5E16BC33ACD4}"/>
      </w:docPartPr>
      <w:docPartBody>
        <w:p w:rsidR="00BD3686" w:rsidRDefault="009A56C6" w:rsidP="009A56C6">
          <w:pPr>
            <w:pStyle w:val="61914382B9F74FF8A6A059160206082F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C0EA495706A34B2F9410B5A3AB964C6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433C647-CB06-4334-B906-D74D8035B347}"/>
      </w:docPartPr>
      <w:docPartBody>
        <w:p w:rsidR="00BD3686" w:rsidRDefault="009A56C6" w:rsidP="009A56C6">
          <w:pPr>
            <w:pStyle w:val="C0EA495706A34B2F9410B5A3AB964C6A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7278956B576944158FA3C037CBFCB52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485114D-F753-4F15-808F-C3104A289D8F}"/>
      </w:docPartPr>
      <w:docPartBody>
        <w:p w:rsidR="00BD3686" w:rsidRDefault="009A56C6" w:rsidP="009A56C6">
          <w:pPr>
            <w:pStyle w:val="7278956B576944158FA3C037CBFCB52B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2914FE12113848D0B4DB7D5B369B56B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0E7A349-5D55-4ED0-A161-315CF97869E4}"/>
      </w:docPartPr>
      <w:docPartBody>
        <w:p w:rsidR="00DC33C8" w:rsidRDefault="0089581E" w:rsidP="0089581E">
          <w:pPr>
            <w:pStyle w:val="2914FE12113848D0B4DB7D5B369B56BC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7EF59447D18C41E3BBAD18097625FAC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0271391-B50B-4969-965C-40E8D233736E}"/>
      </w:docPartPr>
      <w:docPartBody>
        <w:p w:rsidR="00DC33C8" w:rsidRDefault="0089581E" w:rsidP="0089581E">
          <w:pPr>
            <w:pStyle w:val="7EF59447D18C41E3BBAD18097625FAC0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441814869F024490A12585532A8B896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A7598C6-7B13-4A70-8FE4-1F615E23DE61}"/>
      </w:docPartPr>
      <w:docPartBody>
        <w:p w:rsidR="00DC33C8" w:rsidRDefault="0089581E" w:rsidP="0089581E">
          <w:pPr>
            <w:pStyle w:val="441814869F024490A12585532A8B8967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1E948FAFC0604F878ED8739B479C462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FB82C3C-B049-43E2-84FE-1A4BB4FD6F63}"/>
      </w:docPartPr>
      <w:docPartBody>
        <w:p w:rsidR="00832BBC" w:rsidRDefault="00DC33C8" w:rsidP="00DC33C8">
          <w:pPr>
            <w:pStyle w:val="1E948FAFC0604F878ED8739B479C462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389EC1687F374A18B9EF7D0C026BCFD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044EEE2-559D-4ABC-826B-1466B6A80947}"/>
      </w:docPartPr>
      <w:docPartBody>
        <w:p w:rsidR="00832BBC" w:rsidRDefault="00DC33C8" w:rsidP="00DC33C8">
          <w:pPr>
            <w:pStyle w:val="389EC1687F374A18B9EF7D0C026BCFD7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7A579F43FD344C24AA05428EF85192A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B76523D-74C6-408B-BDF7-49A58F149C1F}"/>
      </w:docPartPr>
      <w:docPartBody>
        <w:p w:rsidR="00832BBC" w:rsidRDefault="00DC33C8" w:rsidP="00DC33C8">
          <w:pPr>
            <w:pStyle w:val="7A579F43FD344C24AA05428EF85192A5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581A75CD6B0F468DBF59577A9C302DB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A9358C5-C828-4A66-BE2A-206BF96C342C}"/>
      </w:docPartPr>
      <w:docPartBody>
        <w:p w:rsidR="00F726EC" w:rsidRDefault="00D0757F" w:rsidP="00D0757F">
          <w:pPr>
            <w:pStyle w:val="581A75CD6B0F468DBF59577A9C302DB8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CA9FF583104447A18DDFBC7C2E308A4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5B0E897-F8DC-412E-ACB1-EAC9150A21E5}"/>
      </w:docPartPr>
      <w:docPartBody>
        <w:p w:rsidR="00F726EC" w:rsidRDefault="00D0757F" w:rsidP="00D0757F">
          <w:pPr>
            <w:pStyle w:val="CA9FF583104447A18DDFBC7C2E308A4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B945F9630BEB467EBCD6237D9BE9AB7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B595169-52C2-4FAF-9138-C603B74B3483}"/>
      </w:docPartPr>
      <w:docPartBody>
        <w:p w:rsidR="00F726EC" w:rsidRDefault="00D0757F" w:rsidP="00D0757F">
          <w:pPr>
            <w:pStyle w:val="B945F9630BEB467EBCD6237D9BE9AB7C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FED8253262DA427B9B4247B95CE37B8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A373381-485A-4D16-8870-1F974D69F9FC}"/>
      </w:docPartPr>
      <w:docPartBody>
        <w:p w:rsidR="00F726EC" w:rsidRDefault="00D0757F" w:rsidP="00D0757F">
          <w:pPr>
            <w:pStyle w:val="FED8253262DA427B9B4247B95CE37B88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0F3833EA1C374EA99F71F4DF475B11C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BC11131-7F81-400A-99BE-2FCB61457FE6}"/>
      </w:docPartPr>
      <w:docPartBody>
        <w:p w:rsidR="00F726EC" w:rsidRDefault="00D0757F" w:rsidP="00D0757F">
          <w:pPr>
            <w:pStyle w:val="0F3833EA1C374EA99F71F4DF475B11C2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963EBB4542034BF881E654F013D95CB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D3A5CE0-91C1-4A0F-96FF-415AC4025B87}"/>
      </w:docPartPr>
      <w:docPartBody>
        <w:p w:rsidR="00F726EC" w:rsidRDefault="00D0757F" w:rsidP="00D0757F">
          <w:pPr>
            <w:pStyle w:val="963EBB4542034BF881E654F013D95CB0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C03C442A18B040F68F66D9575D08CC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905DFD8-2F9D-4016-8CB3-0A8607531DB5}"/>
      </w:docPartPr>
      <w:docPartBody>
        <w:p w:rsidR="009D6A55" w:rsidRDefault="003C64D2" w:rsidP="003C64D2">
          <w:pPr>
            <w:pStyle w:val="C03C442A18B040F68F66D9575D08CC40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8D57D3927ED41FC82736D5EFD47797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7D67A25-D865-4B14-9367-B138C2EB3B19}"/>
      </w:docPartPr>
      <w:docPartBody>
        <w:p w:rsidR="009D6A55" w:rsidRDefault="003C64D2" w:rsidP="003C64D2">
          <w:pPr>
            <w:pStyle w:val="68D57D3927ED41FC82736D5EFD47797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37B60A0CBB654C6A874CE4D497BD4DC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2085CFC-3384-4139-910C-DC32146A99FE}"/>
      </w:docPartPr>
      <w:docPartBody>
        <w:p w:rsidR="009D6A55" w:rsidRDefault="003C64D2" w:rsidP="003C64D2">
          <w:pPr>
            <w:pStyle w:val="37B60A0CBB654C6A874CE4D497BD4DCD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57274DFD148B4EEAB4E1D2AE6BC8F5D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82896F5-04FC-49E3-A245-E13EBAB8D4F2}"/>
      </w:docPartPr>
      <w:docPartBody>
        <w:p w:rsidR="00901364" w:rsidRDefault="00C60D7D" w:rsidP="00C60D7D">
          <w:pPr>
            <w:pStyle w:val="57274DFD148B4EEAB4E1D2AE6BC8F5DD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9104837C0B4940A5B6ED76ADD8B0E51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4D45BDE-8A2F-459D-8626-31AE30CC16C9}"/>
      </w:docPartPr>
      <w:docPartBody>
        <w:p w:rsidR="00901364" w:rsidRDefault="00C60D7D" w:rsidP="00C60D7D">
          <w:pPr>
            <w:pStyle w:val="9104837C0B4940A5B6ED76ADD8B0E510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64F37972D28244C28D86E1FC202C7FF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DDC21C3-C863-4862-B311-118D4C42EBA0}"/>
      </w:docPartPr>
      <w:docPartBody>
        <w:p w:rsidR="00901364" w:rsidRDefault="00C60D7D" w:rsidP="00C60D7D">
          <w:pPr>
            <w:pStyle w:val="64F37972D28244C28D86E1FC202C7FFA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A50642D10D8E4E31894C975A2EAE4C7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93A9BFD-8112-42AE-AF3E-BA72A8D71B61}"/>
      </w:docPartPr>
      <w:docPartBody>
        <w:p w:rsidR="00040D54" w:rsidRDefault="00901364" w:rsidP="00901364">
          <w:pPr>
            <w:pStyle w:val="A50642D10D8E4E31894C975A2EAE4C79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11028D96C30E4870B503E636E28351A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F40B7F4-8D09-4480-B1D7-3819FE20B25E}"/>
      </w:docPartPr>
      <w:docPartBody>
        <w:p w:rsidR="00040D54" w:rsidRDefault="00901364" w:rsidP="00901364">
          <w:pPr>
            <w:pStyle w:val="11028D96C30E4870B503E636E28351A9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DD1A591C0F45438F9C72CC95A6991F4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3491E4B-D295-4F25-81CA-3BF0A30F930D}"/>
      </w:docPartPr>
      <w:docPartBody>
        <w:p w:rsidR="00040D54" w:rsidRDefault="00901364" w:rsidP="00901364">
          <w:pPr>
            <w:pStyle w:val="DD1A591C0F45438F9C72CC95A6991F47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19C68653001B441C9DF07D1F950044D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DAEDB7-D55B-49E8-8821-1196EF1F7991}"/>
      </w:docPartPr>
      <w:docPartBody>
        <w:p w:rsidR="000E7E2F" w:rsidRDefault="00040D54" w:rsidP="00040D54">
          <w:pPr>
            <w:pStyle w:val="19C68653001B441C9DF07D1F950044D6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CB141F0C269E442B9460357F6B4D1E8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584500F-43A3-4C54-8129-37DAB7488011}"/>
      </w:docPartPr>
      <w:docPartBody>
        <w:p w:rsidR="000E7E2F" w:rsidRDefault="00040D54" w:rsidP="00040D54">
          <w:pPr>
            <w:pStyle w:val="CB141F0C269E442B9460357F6B4D1E86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57286425BAD647479152F371A1186F2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A167D26-13D2-490A-B9CE-048722AF051E}"/>
      </w:docPartPr>
      <w:docPartBody>
        <w:p w:rsidR="000E7E2F" w:rsidRDefault="00040D54" w:rsidP="00040D54">
          <w:pPr>
            <w:pStyle w:val="57286425BAD647479152F371A1186F2C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C2D64BBDEBC540AC84636870EF0E1A7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6378C93-8A77-4EE0-BBF3-2B7A3BDEA4A6}"/>
      </w:docPartPr>
      <w:docPartBody>
        <w:p w:rsidR="00080FDE" w:rsidRDefault="000E7E2F" w:rsidP="000E7E2F">
          <w:pPr>
            <w:pStyle w:val="C2D64BBDEBC540AC84636870EF0E1A74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81865899836445DDB489617AFDB1CF6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F798F2F-30DB-49B5-A5F8-74296727436D}"/>
      </w:docPartPr>
      <w:docPartBody>
        <w:p w:rsidR="00080FDE" w:rsidRDefault="000E7E2F" w:rsidP="000E7E2F">
          <w:pPr>
            <w:pStyle w:val="81865899836445DDB489617AFDB1CF69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9CEFF2656A304FD4A2654EE3A2CDC5A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93DD2EA-73E2-49D4-9B6C-46629C01D243}"/>
      </w:docPartPr>
      <w:docPartBody>
        <w:p w:rsidR="00080FDE" w:rsidRDefault="000E7E2F" w:rsidP="000E7E2F">
          <w:pPr>
            <w:pStyle w:val="9CEFF2656A304FD4A2654EE3A2CDC5A8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35B617DD762B4041834F0FB6C1C56E0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F5AB549-A18D-4431-97B1-BE52EAAC8712}"/>
      </w:docPartPr>
      <w:docPartBody>
        <w:p w:rsidR="00AC4AC4" w:rsidRDefault="00080FDE" w:rsidP="00080FDE">
          <w:pPr>
            <w:pStyle w:val="35B617DD762B4041834F0FB6C1C56E03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1A2D4B29C07942DBB144E0C18B7A550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92A3554-0FC5-4B44-A293-22214A5A3C97}"/>
      </w:docPartPr>
      <w:docPartBody>
        <w:p w:rsidR="00AC4AC4" w:rsidRDefault="00080FDE" w:rsidP="00080FDE">
          <w:pPr>
            <w:pStyle w:val="1A2D4B29C07942DBB144E0C18B7A5505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3904DA71E4554269B7BAF466427E698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15FE542-4AED-4B6B-9EC3-9890A42FE71D}"/>
      </w:docPartPr>
      <w:docPartBody>
        <w:p w:rsidR="00AC4AC4" w:rsidRDefault="00080FDE" w:rsidP="00080FDE">
          <w:pPr>
            <w:pStyle w:val="3904DA71E4554269B7BAF466427E698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7D644EFFF4284E2489622850D492EB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D19DC39-9E89-4B14-BE57-51314B952C84}"/>
      </w:docPartPr>
      <w:docPartBody>
        <w:p w:rsidR="00F963D8" w:rsidRDefault="003628E9" w:rsidP="003628E9">
          <w:pPr>
            <w:pStyle w:val="7D644EFFF4284E2489622850D492EBB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15680BF63C5143CCB7DE05BC2C4EB6F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03213B2-A0C0-47D5-9A11-0E88FD3F05C6}"/>
      </w:docPartPr>
      <w:docPartBody>
        <w:p w:rsidR="00F963D8" w:rsidRDefault="003628E9" w:rsidP="003628E9">
          <w:pPr>
            <w:pStyle w:val="15680BF63C5143CCB7DE05BC2C4EB6F6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7EC9343563FA49C9BEB0ED6725A7F0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55CDAEC-0C75-412C-AC93-4325650D13C8}"/>
      </w:docPartPr>
      <w:docPartBody>
        <w:p w:rsidR="00F963D8" w:rsidRDefault="003628E9" w:rsidP="003628E9">
          <w:pPr>
            <w:pStyle w:val="7EC9343563FA49C9BEB0ED6725A7F0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18C3A4831A684F6D84C28877752C7F8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00E55FD-2B27-450F-8DE1-DD517B54A6E1}"/>
      </w:docPartPr>
      <w:docPartBody>
        <w:p w:rsidR="00243248" w:rsidRDefault="00F963D8" w:rsidP="00F963D8">
          <w:pPr>
            <w:pStyle w:val="18C3A4831A684F6D84C28877752C7F8E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DB408A4D42F54C038B71C2F5E7918F1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9C873C3-E984-4858-92B4-40BDC2A63352}"/>
      </w:docPartPr>
      <w:docPartBody>
        <w:p w:rsidR="00243248" w:rsidRDefault="00F963D8" w:rsidP="00F963D8">
          <w:pPr>
            <w:pStyle w:val="DB408A4D42F54C038B71C2F5E7918F15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DB932D863FC9416EB139C30BF564B46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261F3CE-B47B-4B85-8ED5-20433C1BD66B}"/>
      </w:docPartPr>
      <w:docPartBody>
        <w:p w:rsidR="00243248" w:rsidRDefault="00F963D8" w:rsidP="00F963D8">
          <w:pPr>
            <w:pStyle w:val="DB932D863FC9416EB139C30BF564B463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7727E2509E20420C8E7C198C6558A1A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ED906BC-BCEE-402A-8541-967D2FC4FD86}"/>
      </w:docPartPr>
      <w:docPartBody>
        <w:p w:rsidR="00000000" w:rsidRDefault="00880E40" w:rsidP="00880E40">
          <w:pPr>
            <w:pStyle w:val="7727E2509E20420C8E7C198C6558A1A2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EA56D7B4D4DA4266B62B2D6CBFE8005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BAFC5BB-DF19-4324-BEB3-98CD607EE1DF}"/>
      </w:docPartPr>
      <w:docPartBody>
        <w:p w:rsidR="00000000" w:rsidRDefault="00880E40" w:rsidP="00880E40">
          <w:pPr>
            <w:pStyle w:val="EA56D7B4D4DA4266B62B2D6CBFE8005C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B9585D849BDA427789669C4ED285EA7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F43A553-46D8-4788-823E-B2748D561DCD}"/>
      </w:docPartPr>
      <w:docPartBody>
        <w:p w:rsidR="00000000" w:rsidRDefault="00880E40" w:rsidP="00880E40">
          <w:pPr>
            <w:pStyle w:val="B9585D849BDA427789669C4ED285EA7E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37477"/>
    <w:rsid w:val="00040D54"/>
    <w:rsid w:val="00045F3C"/>
    <w:rsid w:val="00080FDE"/>
    <w:rsid w:val="00083E28"/>
    <w:rsid w:val="000B54FB"/>
    <w:rsid w:val="000D07AC"/>
    <w:rsid w:val="000E7E2F"/>
    <w:rsid w:val="00150838"/>
    <w:rsid w:val="001A3B5C"/>
    <w:rsid w:val="001C02F6"/>
    <w:rsid w:val="001C42CE"/>
    <w:rsid w:val="00243248"/>
    <w:rsid w:val="00254718"/>
    <w:rsid w:val="002B6D86"/>
    <w:rsid w:val="00352469"/>
    <w:rsid w:val="00356BEF"/>
    <w:rsid w:val="003628E9"/>
    <w:rsid w:val="003648DA"/>
    <w:rsid w:val="00396FDF"/>
    <w:rsid w:val="003B3A61"/>
    <w:rsid w:val="003C64D2"/>
    <w:rsid w:val="00403615"/>
    <w:rsid w:val="004335A8"/>
    <w:rsid w:val="00434CC7"/>
    <w:rsid w:val="00461467"/>
    <w:rsid w:val="004834F6"/>
    <w:rsid w:val="004B57DE"/>
    <w:rsid w:val="00530FEF"/>
    <w:rsid w:val="00534571"/>
    <w:rsid w:val="00565B11"/>
    <w:rsid w:val="00633F3C"/>
    <w:rsid w:val="0063588A"/>
    <w:rsid w:val="00657C43"/>
    <w:rsid w:val="0066686E"/>
    <w:rsid w:val="00715227"/>
    <w:rsid w:val="00727854"/>
    <w:rsid w:val="007312C2"/>
    <w:rsid w:val="00753720"/>
    <w:rsid w:val="00754A35"/>
    <w:rsid w:val="00780E37"/>
    <w:rsid w:val="00786637"/>
    <w:rsid w:val="007B0D32"/>
    <w:rsid w:val="007B2F51"/>
    <w:rsid w:val="007E6540"/>
    <w:rsid w:val="007F4556"/>
    <w:rsid w:val="007F539F"/>
    <w:rsid w:val="0080736A"/>
    <w:rsid w:val="00832BBC"/>
    <w:rsid w:val="008736ED"/>
    <w:rsid w:val="00880E40"/>
    <w:rsid w:val="0089581E"/>
    <w:rsid w:val="008A28AA"/>
    <w:rsid w:val="008A2EC3"/>
    <w:rsid w:val="00901364"/>
    <w:rsid w:val="00924F9E"/>
    <w:rsid w:val="009826E2"/>
    <w:rsid w:val="009A56C6"/>
    <w:rsid w:val="009D6A55"/>
    <w:rsid w:val="00A04D62"/>
    <w:rsid w:val="00A27299"/>
    <w:rsid w:val="00A629CF"/>
    <w:rsid w:val="00A65B6C"/>
    <w:rsid w:val="00AA022F"/>
    <w:rsid w:val="00AC4AC4"/>
    <w:rsid w:val="00AD46CF"/>
    <w:rsid w:val="00B06614"/>
    <w:rsid w:val="00B555FF"/>
    <w:rsid w:val="00BD3686"/>
    <w:rsid w:val="00BD5007"/>
    <w:rsid w:val="00BE72BC"/>
    <w:rsid w:val="00C00D0B"/>
    <w:rsid w:val="00C120D8"/>
    <w:rsid w:val="00C60D7D"/>
    <w:rsid w:val="00D0757F"/>
    <w:rsid w:val="00D53511"/>
    <w:rsid w:val="00D86101"/>
    <w:rsid w:val="00DA48BB"/>
    <w:rsid w:val="00DC33C8"/>
    <w:rsid w:val="00DD75CF"/>
    <w:rsid w:val="00DE2402"/>
    <w:rsid w:val="00DE4EBE"/>
    <w:rsid w:val="00DF3FD5"/>
    <w:rsid w:val="00DF4754"/>
    <w:rsid w:val="00E067A9"/>
    <w:rsid w:val="00E63339"/>
    <w:rsid w:val="00E97CF5"/>
    <w:rsid w:val="00ED4879"/>
    <w:rsid w:val="00EE3640"/>
    <w:rsid w:val="00EF520A"/>
    <w:rsid w:val="00EF5C0D"/>
    <w:rsid w:val="00F15724"/>
    <w:rsid w:val="00F2496B"/>
    <w:rsid w:val="00F26F5B"/>
    <w:rsid w:val="00F36694"/>
    <w:rsid w:val="00F50717"/>
    <w:rsid w:val="00F726EC"/>
    <w:rsid w:val="00F8713D"/>
    <w:rsid w:val="00F963D8"/>
    <w:rsid w:val="00F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80E40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1CBF60CF0E11475D8F54CEAAE596C311">
    <w:name w:val="1CBF60CF0E11475D8F54CEAAE596C311"/>
    <w:rsid w:val="00EE3640"/>
  </w:style>
  <w:style w:type="paragraph" w:customStyle="1" w:styleId="078549E3A6C34AD59342C9F7BD1E35DA">
    <w:name w:val="078549E3A6C34AD59342C9F7BD1E35DA"/>
    <w:rsid w:val="00EE3640"/>
  </w:style>
  <w:style w:type="paragraph" w:customStyle="1" w:styleId="FF8558DE245548E095C7EC16A4E3DB69">
    <w:name w:val="FF8558DE245548E095C7EC16A4E3DB69"/>
    <w:rsid w:val="00EE3640"/>
  </w:style>
  <w:style w:type="paragraph" w:customStyle="1" w:styleId="B5D3D17DB0E542DC9E74BBD77085F9ED">
    <w:name w:val="B5D3D17DB0E542DC9E74BBD77085F9ED"/>
    <w:rsid w:val="00565B11"/>
  </w:style>
  <w:style w:type="paragraph" w:customStyle="1" w:styleId="B64142DABCB24569930A6DA98684CC44">
    <w:name w:val="B64142DABCB24569930A6DA98684CC44"/>
    <w:rsid w:val="00565B11"/>
  </w:style>
  <w:style w:type="paragraph" w:customStyle="1" w:styleId="CB2155D438D4499DA3A0F630FDE35D43">
    <w:name w:val="CB2155D438D4499DA3A0F630FDE35D43"/>
    <w:rsid w:val="00565B11"/>
  </w:style>
  <w:style w:type="paragraph" w:customStyle="1" w:styleId="3205420654B042A293DDC5C0462DB8BB">
    <w:name w:val="3205420654B042A293DDC5C0462DB8BB"/>
    <w:rsid w:val="00715227"/>
  </w:style>
  <w:style w:type="paragraph" w:customStyle="1" w:styleId="2D4137CC3410442AA6FDE66233BB9826">
    <w:name w:val="2D4137CC3410442AA6FDE66233BB9826"/>
    <w:rsid w:val="00715227"/>
  </w:style>
  <w:style w:type="paragraph" w:customStyle="1" w:styleId="607F3FF7388E4923BFFA8DAF4796AEB1">
    <w:name w:val="607F3FF7388E4923BFFA8DAF4796AEB1"/>
    <w:rsid w:val="00715227"/>
  </w:style>
  <w:style w:type="paragraph" w:customStyle="1" w:styleId="266D87AC85394CAEB0812BA9E79795F2">
    <w:name w:val="266D87AC85394CAEB0812BA9E79795F2"/>
    <w:rsid w:val="00B555FF"/>
  </w:style>
  <w:style w:type="paragraph" w:customStyle="1" w:styleId="03BE4E7B5CC94AF4A46689B864A614E2">
    <w:name w:val="03BE4E7B5CC94AF4A46689B864A614E2"/>
    <w:rsid w:val="00B555FF"/>
  </w:style>
  <w:style w:type="paragraph" w:customStyle="1" w:styleId="D73AAF87839447058EB0CCB272B978AC">
    <w:name w:val="D73AAF87839447058EB0CCB272B978AC"/>
    <w:rsid w:val="00B555FF"/>
  </w:style>
  <w:style w:type="paragraph" w:customStyle="1" w:styleId="D4498AF2AB01445EB1BD2AEFB9E7DA6D">
    <w:name w:val="D4498AF2AB01445EB1BD2AEFB9E7DA6D"/>
    <w:rsid w:val="000D07AC"/>
  </w:style>
  <w:style w:type="paragraph" w:customStyle="1" w:styleId="02AE54F2900F4C8EB304760E051D9677">
    <w:name w:val="02AE54F2900F4C8EB304760E051D9677"/>
    <w:rsid w:val="000D07AC"/>
  </w:style>
  <w:style w:type="paragraph" w:customStyle="1" w:styleId="158810A0B37A4D9F892C9EF70BFD9821">
    <w:name w:val="158810A0B37A4D9F892C9EF70BFD9821"/>
    <w:rsid w:val="000D07AC"/>
  </w:style>
  <w:style w:type="paragraph" w:customStyle="1" w:styleId="764F1DB10DAF4182B82C72D4E1234D4F">
    <w:name w:val="764F1DB10DAF4182B82C72D4E1234D4F"/>
    <w:rsid w:val="00F15724"/>
  </w:style>
  <w:style w:type="paragraph" w:customStyle="1" w:styleId="68DBC01E9EDC4391BE6A79D004B07D0F">
    <w:name w:val="68DBC01E9EDC4391BE6A79D004B07D0F"/>
    <w:rsid w:val="00F15724"/>
  </w:style>
  <w:style w:type="paragraph" w:customStyle="1" w:styleId="416DA010D8784AD4B3C3FCE8857688D9">
    <w:name w:val="416DA010D8784AD4B3C3FCE8857688D9"/>
    <w:rsid w:val="00F15724"/>
  </w:style>
  <w:style w:type="paragraph" w:customStyle="1" w:styleId="61914382B9F74FF8A6A059160206082F">
    <w:name w:val="61914382B9F74FF8A6A059160206082F"/>
    <w:rsid w:val="009A56C6"/>
  </w:style>
  <w:style w:type="paragraph" w:customStyle="1" w:styleId="C0EA495706A34B2F9410B5A3AB964C6A">
    <w:name w:val="C0EA495706A34B2F9410B5A3AB964C6A"/>
    <w:rsid w:val="009A56C6"/>
  </w:style>
  <w:style w:type="paragraph" w:customStyle="1" w:styleId="7278956B576944158FA3C037CBFCB52B">
    <w:name w:val="7278956B576944158FA3C037CBFCB52B"/>
    <w:rsid w:val="009A56C6"/>
  </w:style>
  <w:style w:type="paragraph" w:customStyle="1" w:styleId="2914FE12113848D0B4DB7D5B369B56BC">
    <w:name w:val="2914FE12113848D0B4DB7D5B369B56BC"/>
    <w:rsid w:val="0089581E"/>
  </w:style>
  <w:style w:type="paragraph" w:customStyle="1" w:styleId="7EF59447D18C41E3BBAD18097625FAC0">
    <w:name w:val="7EF59447D18C41E3BBAD18097625FAC0"/>
    <w:rsid w:val="0089581E"/>
  </w:style>
  <w:style w:type="paragraph" w:customStyle="1" w:styleId="441814869F024490A12585532A8B8967">
    <w:name w:val="441814869F024490A12585532A8B8967"/>
    <w:rsid w:val="0089581E"/>
  </w:style>
  <w:style w:type="paragraph" w:customStyle="1" w:styleId="1E948FAFC0604F878ED8739B479C4621">
    <w:name w:val="1E948FAFC0604F878ED8739B479C4621"/>
    <w:rsid w:val="00DC33C8"/>
  </w:style>
  <w:style w:type="paragraph" w:customStyle="1" w:styleId="389EC1687F374A18B9EF7D0C026BCFD7">
    <w:name w:val="389EC1687F374A18B9EF7D0C026BCFD7"/>
    <w:rsid w:val="00DC33C8"/>
  </w:style>
  <w:style w:type="paragraph" w:customStyle="1" w:styleId="7A579F43FD344C24AA05428EF85192A5">
    <w:name w:val="7A579F43FD344C24AA05428EF85192A5"/>
    <w:rsid w:val="00DC33C8"/>
  </w:style>
  <w:style w:type="paragraph" w:customStyle="1" w:styleId="579B214641DE4214B93F23AFD732EFF2">
    <w:name w:val="579B214641DE4214B93F23AFD732EFF2"/>
    <w:rsid w:val="00D86101"/>
  </w:style>
  <w:style w:type="paragraph" w:customStyle="1" w:styleId="360F1EBE5B744EEF92EDBB46135B0D42">
    <w:name w:val="360F1EBE5B744EEF92EDBB46135B0D42"/>
    <w:rsid w:val="00D86101"/>
  </w:style>
  <w:style w:type="paragraph" w:customStyle="1" w:styleId="F359F79EAE6A4C9AA4FCB7B83EB51A37">
    <w:name w:val="F359F79EAE6A4C9AA4FCB7B83EB51A37"/>
    <w:rsid w:val="00D86101"/>
  </w:style>
  <w:style w:type="paragraph" w:customStyle="1" w:styleId="581A75CD6B0F468DBF59577A9C302DB8">
    <w:name w:val="581A75CD6B0F468DBF59577A9C302DB8"/>
    <w:rsid w:val="00D0757F"/>
  </w:style>
  <w:style w:type="paragraph" w:customStyle="1" w:styleId="CA9FF583104447A18DDFBC7C2E308A41">
    <w:name w:val="CA9FF583104447A18DDFBC7C2E308A41"/>
    <w:rsid w:val="00D0757F"/>
  </w:style>
  <w:style w:type="paragraph" w:customStyle="1" w:styleId="B945F9630BEB467EBCD6237D9BE9AB7C">
    <w:name w:val="B945F9630BEB467EBCD6237D9BE9AB7C"/>
    <w:rsid w:val="00D0757F"/>
  </w:style>
  <w:style w:type="paragraph" w:customStyle="1" w:styleId="FED8253262DA427B9B4247B95CE37B88">
    <w:name w:val="FED8253262DA427B9B4247B95CE37B88"/>
    <w:rsid w:val="00D0757F"/>
  </w:style>
  <w:style w:type="paragraph" w:customStyle="1" w:styleId="0F3833EA1C374EA99F71F4DF475B11C2">
    <w:name w:val="0F3833EA1C374EA99F71F4DF475B11C2"/>
    <w:rsid w:val="00D0757F"/>
  </w:style>
  <w:style w:type="paragraph" w:customStyle="1" w:styleId="963EBB4542034BF881E654F013D95CB0">
    <w:name w:val="963EBB4542034BF881E654F013D95CB0"/>
    <w:rsid w:val="00D0757F"/>
  </w:style>
  <w:style w:type="paragraph" w:customStyle="1" w:styleId="C03C442A18B040F68F66D9575D08CC40">
    <w:name w:val="C03C442A18B040F68F66D9575D08CC40"/>
    <w:rsid w:val="003C64D2"/>
  </w:style>
  <w:style w:type="paragraph" w:customStyle="1" w:styleId="68D57D3927ED41FC82736D5EFD477971">
    <w:name w:val="68D57D3927ED41FC82736D5EFD477971"/>
    <w:rsid w:val="003C64D2"/>
  </w:style>
  <w:style w:type="paragraph" w:customStyle="1" w:styleId="37B60A0CBB654C6A874CE4D497BD4DCD">
    <w:name w:val="37B60A0CBB654C6A874CE4D497BD4DCD"/>
    <w:rsid w:val="003C64D2"/>
  </w:style>
  <w:style w:type="paragraph" w:customStyle="1" w:styleId="57274DFD148B4EEAB4E1D2AE6BC8F5DD">
    <w:name w:val="57274DFD148B4EEAB4E1D2AE6BC8F5DD"/>
    <w:rsid w:val="00C60D7D"/>
  </w:style>
  <w:style w:type="paragraph" w:customStyle="1" w:styleId="9104837C0B4940A5B6ED76ADD8B0E510">
    <w:name w:val="9104837C0B4940A5B6ED76ADD8B0E510"/>
    <w:rsid w:val="00C60D7D"/>
  </w:style>
  <w:style w:type="paragraph" w:customStyle="1" w:styleId="64F37972D28244C28D86E1FC202C7FFA">
    <w:name w:val="64F37972D28244C28D86E1FC202C7FFA"/>
    <w:rsid w:val="00C60D7D"/>
  </w:style>
  <w:style w:type="paragraph" w:customStyle="1" w:styleId="A50642D10D8E4E31894C975A2EAE4C79">
    <w:name w:val="A50642D10D8E4E31894C975A2EAE4C79"/>
    <w:rsid w:val="00901364"/>
  </w:style>
  <w:style w:type="paragraph" w:customStyle="1" w:styleId="11028D96C30E4870B503E636E28351A9">
    <w:name w:val="11028D96C30E4870B503E636E28351A9"/>
    <w:rsid w:val="00901364"/>
  </w:style>
  <w:style w:type="paragraph" w:customStyle="1" w:styleId="DD1A591C0F45438F9C72CC95A6991F47">
    <w:name w:val="DD1A591C0F45438F9C72CC95A6991F47"/>
    <w:rsid w:val="00901364"/>
  </w:style>
  <w:style w:type="paragraph" w:customStyle="1" w:styleId="19C68653001B441C9DF07D1F950044D6">
    <w:name w:val="19C68653001B441C9DF07D1F950044D6"/>
    <w:rsid w:val="00040D54"/>
  </w:style>
  <w:style w:type="paragraph" w:customStyle="1" w:styleId="CB141F0C269E442B9460357F6B4D1E86">
    <w:name w:val="CB141F0C269E442B9460357F6B4D1E86"/>
    <w:rsid w:val="00040D54"/>
  </w:style>
  <w:style w:type="paragraph" w:customStyle="1" w:styleId="57286425BAD647479152F371A1186F2C">
    <w:name w:val="57286425BAD647479152F371A1186F2C"/>
    <w:rsid w:val="00040D54"/>
  </w:style>
  <w:style w:type="paragraph" w:customStyle="1" w:styleId="C2D64BBDEBC540AC84636870EF0E1A74">
    <w:name w:val="C2D64BBDEBC540AC84636870EF0E1A74"/>
    <w:rsid w:val="000E7E2F"/>
  </w:style>
  <w:style w:type="paragraph" w:customStyle="1" w:styleId="81865899836445DDB489617AFDB1CF69">
    <w:name w:val="81865899836445DDB489617AFDB1CF69"/>
    <w:rsid w:val="000E7E2F"/>
  </w:style>
  <w:style w:type="paragraph" w:customStyle="1" w:styleId="9CEFF2656A304FD4A2654EE3A2CDC5A8">
    <w:name w:val="9CEFF2656A304FD4A2654EE3A2CDC5A8"/>
    <w:rsid w:val="000E7E2F"/>
  </w:style>
  <w:style w:type="paragraph" w:customStyle="1" w:styleId="35B617DD762B4041834F0FB6C1C56E03">
    <w:name w:val="35B617DD762B4041834F0FB6C1C56E03"/>
    <w:rsid w:val="00080FDE"/>
  </w:style>
  <w:style w:type="paragraph" w:customStyle="1" w:styleId="1A2D4B29C07942DBB144E0C18B7A5505">
    <w:name w:val="1A2D4B29C07942DBB144E0C18B7A5505"/>
    <w:rsid w:val="00080FDE"/>
  </w:style>
  <w:style w:type="paragraph" w:customStyle="1" w:styleId="3904DA71E4554269B7BAF466427E6984">
    <w:name w:val="3904DA71E4554269B7BAF466427E6984"/>
    <w:rsid w:val="00080FDE"/>
  </w:style>
  <w:style w:type="paragraph" w:customStyle="1" w:styleId="7D644EFFF4284E2489622850D492EBB1">
    <w:name w:val="7D644EFFF4284E2489622850D492EBB1"/>
    <w:rsid w:val="003628E9"/>
  </w:style>
  <w:style w:type="paragraph" w:customStyle="1" w:styleId="15680BF63C5143CCB7DE05BC2C4EB6F6">
    <w:name w:val="15680BF63C5143CCB7DE05BC2C4EB6F6"/>
    <w:rsid w:val="003628E9"/>
  </w:style>
  <w:style w:type="paragraph" w:customStyle="1" w:styleId="7EC9343563FA49C9BEB0ED6725A7F0B1">
    <w:name w:val="7EC9343563FA49C9BEB0ED6725A7F0B1"/>
    <w:rsid w:val="003628E9"/>
  </w:style>
  <w:style w:type="paragraph" w:customStyle="1" w:styleId="18C3A4831A684F6D84C28877752C7F8E">
    <w:name w:val="18C3A4831A684F6D84C28877752C7F8E"/>
    <w:rsid w:val="00F963D8"/>
  </w:style>
  <w:style w:type="paragraph" w:customStyle="1" w:styleId="DB408A4D42F54C038B71C2F5E7918F15">
    <w:name w:val="DB408A4D42F54C038B71C2F5E7918F15"/>
    <w:rsid w:val="00F963D8"/>
  </w:style>
  <w:style w:type="paragraph" w:customStyle="1" w:styleId="DB932D863FC9416EB139C30BF564B463">
    <w:name w:val="DB932D863FC9416EB139C30BF564B463"/>
    <w:rsid w:val="00F963D8"/>
  </w:style>
  <w:style w:type="paragraph" w:customStyle="1" w:styleId="7727E2509E20420C8E7C198C6558A1A2">
    <w:name w:val="7727E2509E20420C8E7C198C6558A1A2"/>
    <w:rsid w:val="00880E40"/>
  </w:style>
  <w:style w:type="paragraph" w:customStyle="1" w:styleId="EA56D7B4D4DA4266B62B2D6CBFE8005C">
    <w:name w:val="EA56D7B4D4DA4266B62B2D6CBFE8005C"/>
    <w:rsid w:val="00880E40"/>
  </w:style>
  <w:style w:type="paragraph" w:customStyle="1" w:styleId="B9585D849BDA427789669C4ED285EA7E">
    <w:name w:val="B9585D849BDA427789669C4ED285EA7E"/>
    <w:rsid w:val="00880E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1220</TotalTime>
  <Pages>43</Pages>
  <Words>5476</Words>
  <Characters>31218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</Company>
  <LinksUpToDate>false</LinksUpToDate>
  <CharactersWithSpaces>36621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nqy271@cpt.local</cp:lastModifiedBy>
  <cp:revision>75</cp:revision>
  <cp:lastPrinted>2017-03-29T10:57:00Z</cp:lastPrinted>
  <dcterms:created xsi:type="dcterms:W3CDTF">2026-09-07T11:36:00Z</dcterms:created>
  <dcterms:modified xsi:type="dcterms:W3CDTF">2026-10-14T13:11:00Z</dcterms:modified>
</cp:coreProperties>
</file>